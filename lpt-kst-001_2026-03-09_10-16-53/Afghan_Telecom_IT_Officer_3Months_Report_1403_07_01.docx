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:rsidTr="00FB65B8"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</w:tr>
      <w:tr w:rsidR="00A81248" w:rsidRPr="003A798E" w:rsidTr="00FB65B8">
        <w:trPr>
          <w:trHeight w:val="2719"/>
        </w:trPr>
        <w:tc>
          <w:tcPr>
            <w:tcW w:w="5395" w:type="dxa"/>
          </w:tcPr>
          <w:p w:rsidR="00A81248" w:rsidRPr="003A798E" w:rsidRDefault="00C107D4" w:rsidP="00C107D4">
            <w:pPr>
              <w:pStyle w:val="Heading1"/>
            </w:pPr>
            <w:r w:rsidRPr="005B2A0B">
              <w:rPr>
                <w:sz w:val="56"/>
                <w:szCs w:val="24"/>
                <w:highlight w:val="darkGray"/>
              </w:rPr>
              <w:t>Afghan Telecom</w:t>
            </w:r>
            <w:r w:rsidRPr="00C107D4">
              <w:rPr>
                <w:sz w:val="56"/>
                <w:szCs w:val="24"/>
              </w:rPr>
              <w:t xml:space="preserve"> </w:t>
            </w:r>
            <w:r w:rsidRPr="005B2A0B">
              <w:rPr>
                <w:sz w:val="56"/>
                <w:szCs w:val="24"/>
                <w:highlight w:val="darkGray"/>
              </w:rPr>
              <w:t>IT Officer 3Months Report</w:t>
            </w:r>
          </w:p>
        </w:tc>
        <w:tc>
          <w:tcPr>
            <w:tcW w:w="5395" w:type="dxa"/>
          </w:tcPr>
          <w:p w:rsidR="00A81248" w:rsidRPr="003A798E" w:rsidRDefault="00A81248"/>
        </w:tc>
      </w:tr>
      <w:bookmarkStart w:id="0" w:name="_GoBack"/>
      <w:bookmarkEnd w:id="0"/>
      <w:tr w:rsidR="00A81248" w:rsidRPr="003A798E" w:rsidTr="00FB65B8">
        <w:trPr>
          <w:trHeight w:val="8059"/>
        </w:trPr>
        <w:tc>
          <w:tcPr>
            <w:tcW w:w="5395" w:type="dxa"/>
          </w:tcPr>
          <w:p w:rsidR="00A81248" w:rsidRPr="003A798E" w:rsidRDefault="00A81248">
            <w:r w:rsidRPr="003A798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87179B4" wp14:editId="7E5C640A">
                      <wp:simplePos x="0" y="0"/>
                      <wp:positionH relativeFrom="margin">
                        <wp:posOffset>-445477</wp:posOffset>
                      </wp:positionH>
                      <wp:positionV relativeFrom="page">
                        <wp:posOffset>-2242527</wp:posOffset>
                      </wp:positionV>
                      <wp:extent cx="7772400" cy="10054800"/>
                      <wp:effectExtent l="0" t="0" r="0" b="3810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05480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A6BB7E" id="Group 1" o:spid="_x0000_s1026" style="position:absolute;margin-left:-35.1pt;margin-top:-176.6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">
      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1299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3A798E" w:rsidRDefault="00A81248" w:rsidP="00C107D4">
            <w:pPr>
              <w:pStyle w:val="Heading2"/>
            </w:pPr>
          </w:p>
          <w:p w:rsidR="00A81248" w:rsidRPr="003A798E" w:rsidRDefault="00C107D4" w:rsidP="00C107D4">
            <w:pPr>
              <w:pStyle w:val="Heading2"/>
            </w:pPr>
            <w:r>
              <w:t>Report</w:t>
            </w:r>
          </w:p>
        </w:tc>
      </w:tr>
      <w:tr w:rsidR="00A81248" w:rsidRPr="003A798E" w:rsidTr="00FB65B8">
        <w:trPr>
          <w:trHeight w:val="1402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DF7EC2" w:rsidRDefault="00C107D4" w:rsidP="00C107D4">
            <w:pPr>
              <w:pStyle w:val="Heading2"/>
              <w:rPr>
                <w:color w:val="FFFFFF" w:themeColor="background1"/>
              </w:rPr>
            </w:pPr>
            <w:r w:rsidRPr="00DF7EC2">
              <w:rPr>
                <w:color w:val="FFFFFF" w:themeColor="background1"/>
                <w:highlight w:val="black"/>
              </w:rPr>
              <w:t>Mohammad Nabi Hemat</w:t>
            </w:r>
            <w:r w:rsidR="00C66528" w:rsidRPr="00DF7EC2">
              <w:rPr>
                <w:color w:val="FFFFFF" w:themeColor="background1"/>
              </w:rPr>
              <w:t xml:space="preserve"> </w:t>
            </w:r>
          </w:p>
          <w:p w:rsidR="00A81248" w:rsidRPr="003A798E" w:rsidRDefault="00DF7EC2" w:rsidP="00C107D4">
            <w:pPr>
              <w:pStyle w:val="Heading2"/>
              <w:rPr>
                <w:rFonts w:hint="cs"/>
                <w:rtl/>
                <w:lang w:bidi="ps-AF"/>
              </w:rPr>
            </w:pPr>
            <w:r w:rsidRPr="00DF7EC2">
              <w:rPr>
                <w:rFonts w:hint="cs"/>
                <w:color w:val="FFFFFF" w:themeColor="background1"/>
                <w:sz w:val="160"/>
                <w:szCs w:val="56"/>
                <w:highlight w:val="black"/>
                <w:rtl/>
                <w:lang w:bidi="ps-AF"/>
              </w:rPr>
              <w:t>دریمه ربعي کاری ګزارش</w:t>
            </w:r>
          </w:p>
        </w:tc>
      </w:tr>
    </w:tbl>
    <w:p w:rsidR="00C107D4" w:rsidRDefault="00C107D4"/>
    <w:p w:rsidR="00A81248" w:rsidRPr="000F3CB1" w:rsidRDefault="00C107D4" w:rsidP="00EC2420">
      <w:pPr>
        <w:bidi/>
        <w:jc w:val="center"/>
        <w:rPr>
          <w:b/>
          <w:bCs/>
        </w:rPr>
      </w:pPr>
      <w:r>
        <w:br w:type="page"/>
      </w:r>
      <w:r w:rsidRPr="000F3CB1">
        <w:rPr>
          <w:b/>
          <w:bCs/>
          <w:sz w:val="72"/>
          <w:szCs w:val="72"/>
          <w:highlight w:val="cyan"/>
        </w:rPr>
        <w:lastRenderedPageBreak/>
        <w:t>1403/0</w:t>
      </w:r>
      <w:r w:rsidR="00EC2420" w:rsidRPr="000F3CB1">
        <w:rPr>
          <w:b/>
          <w:bCs/>
          <w:sz w:val="72"/>
          <w:szCs w:val="72"/>
          <w:highlight w:val="cyan"/>
        </w:rPr>
        <w:t>7</w:t>
      </w:r>
      <w:r w:rsidRPr="000F3CB1">
        <w:rPr>
          <w:b/>
          <w:bCs/>
          <w:sz w:val="72"/>
          <w:szCs w:val="72"/>
          <w:highlight w:val="cyan"/>
        </w:rPr>
        <w:t>/01</w:t>
      </w:r>
    </w:p>
    <w:p w:rsidR="00C107D4" w:rsidRDefault="00DB427D" w:rsidP="00C107D4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F7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.9pt;margin-top:13.75pt;width:519.25pt;height: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" strokeweight="3pt">
                <v:stroke startarrow="block" endarrow="block" miterlimit="4" joinstyle="miter"/>
              </v:shape>
            </w:pict>
          </mc:Fallback>
        </mc:AlternateContent>
      </w:r>
    </w:p>
    <w:p w:rsidR="00C107D4" w:rsidRDefault="00C107D4" w:rsidP="00C107D4">
      <w:pPr>
        <w:bidi/>
      </w:pP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احصایی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رسیت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سیګنال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برابر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وکړلو</w:t>
      </w:r>
      <w:r w:rsidRPr="005F06C9">
        <w:rPr>
          <w:rFonts w:cs="Times New Roman"/>
          <w:rtl/>
        </w:rPr>
        <w:t xml:space="preserve">.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/>
        </w:rPr>
        <w:t>red cloud isp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واتساف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مشکل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لرل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چیک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همدارنګه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ډولونډ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افلوډ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هم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چیک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شولو</w:t>
      </w:r>
      <w:r w:rsidRPr="005F06C9">
        <w:rPr>
          <w:rFonts w:cs="Times New Roman"/>
          <w:rtl/>
        </w:rPr>
        <w:t xml:space="preserve">. </w:t>
      </w:r>
    </w:p>
    <w:p w:rsidR="00C107D4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3.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مرکز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/>
        </w:rPr>
        <w:t>MOT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مرکزونو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فعالولو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تاریخ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شریک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شولو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>
        <w:rPr>
          <w:rFonts w:cs="Times New Roman"/>
        </w:rPr>
        <w:t>---------------------------------------------------------------------------------------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احصایی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دریم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مرکز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ضعیف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رسیت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فعال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شولو</w:t>
      </w:r>
      <w:r w:rsidRPr="005F06C9">
        <w:rPr>
          <w:rFonts w:cs="Times New Roman"/>
          <w:rtl/>
        </w:rPr>
        <w:t>.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زون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لپاره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/>
        </w:rPr>
        <w:t>bandwidth list upgrade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زون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ولیږل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</w:t>
      </w:r>
      <w:r w:rsidRPr="005F06C9">
        <w:rPr>
          <w:rFonts w:cs="Times New Roman"/>
          <w:rtl/>
        </w:rPr>
        <w:t xml:space="preserve">.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3.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سویچ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روم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څخه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نظارت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ترسره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</w:t>
      </w:r>
      <w:r w:rsidRPr="005F06C9">
        <w:rPr>
          <w:rFonts w:cs="Times New Roman"/>
          <w:rtl/>
        </w:rPr>
        <w:t xml:space="preserve">. </w:t>
      </w:r>
    </w:p>
    <w:p w:rsidR="00C107D4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4.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/>
        </w:rPr>
        <w:t>red cloud isp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/>
        </w:rPr>
        <w:t>p2p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نصب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کی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مرسته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وشوه</w:t>
      </w:r>
      <w:r w:rsidRPr="005F06C9">
        <w:rPr>
          <w:rFonts w:cs="Times New Roman"/>
          <w:rtl/>
        </w:rPr>
        <w:t>.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Pr="005F06C9" w:rsidRDefault="005F06C9" w:rsidP="005F06C9">
      <w:pPr>
        <w:bidi/>
        <w:rPr>
          <w:rFonts w:cs="Times New Roman"/>
        </w:rPr>
      </w:pP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خوست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هوایی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میدان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سیګنال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مشکل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لرل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قطع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وصل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کیدلو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سیګنال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جوړ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وکړلو</w:t>
      </w:r>
      <w:r w:rsidRPr="005F06C9">
        <w:rPr>
          <w:rFonts w:cs="Times New Roman"/>
          <w:rtl/>
        </w:rPr>
        <w:t xml:space="preserve">. </w:t>
      </w:r>
    </w:p>
    <w:p w:rsidR="00C107D4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میدان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هوایی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ډواییس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لپاره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نوی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سپورتر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انسټال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شولو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1403/07/05 </w:t>
      </w:r>
      <w:r w:rsidRPr="005F06C9">
        <w:rPr>
          <w:rFonts w:cs="Times New Roman" w:hint="cs"/>
          <w:rtl/>
        </w:rPr>
        <w:t>خوست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ولایت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راپور</w:t>
      </w:r>
      <w:r w:rsidRPr="005F06C9">
        <w:rPr>
          <w:rFonts w:cs="Times New Roman"/>
          <w:rtl/>
        </w:rPr>
        <w:t xml:space="preserve">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١.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/>
        </w:rPr>
        <w:t>teleshop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رسیت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سیګنال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ترتيب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جوړ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</w:t>
      </w:r>
      <w:r w:rsidRPr="005F06C9">
        <w:rPr>
          <w:rFonts w:cs="Times New Roman"/>
          <w:rtl/>
        </w:rPr>
        <w:t>.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انکشاف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دهات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سیګنال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چیک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جوړ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شو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1403/07/07 </w:t>
      </w:r>
      <w:r w:rsidRPr="005F06C9">
        <w:rPr>
          <w:rFonts w:cs="Times New Roman" w:hint="cs"/>
          <w:rtl/>
        </w:rPr>
        <w:t>خوست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ولایت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راپور</w:t>
      </w:r>
      <w:r w:rsidRPr="005F06C9">
        <w:rPr>
          <w:rFonts w:cs="Times New Roman"/>
          <w:rtl/>
        </w:rPr>
        <w:t xml:space="preserve">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١.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احصایی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دوهم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مرکز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چیک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١٢ </w:t>
      </w:r>
      <w:r w:rsidRPr="005F06C9">
        <w:rPr>
          <w:rFonts w:cs="Times New Roman" w:hint="cs"/>
          <w:rtl/>
        </w:rPr>
        <w:t>ایم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بیا</w:t>
      </w:r>
      <w:r w:rsidRPr="005F06C9">
        <w:rPr>
          <w:rFonts w:cs="Times New Roman"/>
          <w:rtl/>
        </w:rPr>
        <w:t xml:space="preserve"> ١٥ </w:t>
      </w:r>
      <w:r w:rsidRPr="005F06C9">
        <w:rPr>
          <w:rFonts w:cs="Times New Roman" w:hint="cs"/>
          <w:rtl/>
        </w:rPr>
        <w:t>ایم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سپید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زیات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شولو</w:t>
      </w:r>
      <w:r w:rsidRPr="005F06C9">
        <w:rPr>
          <w:rFonts w:cs="Times New Roman"/>
          <w:rtl/>
        </w:rPr>
        <w:t xml:space="preserve">.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احصایی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دریم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مرکز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/>
        </w:rPr>
        <w:t>p2p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کنفیګر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وکړلو</w:t>
      </w:r>
      <w:r w:rsidRPr="005F06C9">
        <w:rPr>
          <w:rFonts w:cs="Times New Roman"/>
          <w:rtl/>
        </w:rPr>
        <w:t xml:space="preserve">.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3.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احصایی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مرکز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رسیت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فعال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شولو</w:t>
      </w:r>
      <w:r w:rsidRPr="005F06C9">
        <w:rPr>
          <w:rFonts w:cs="Times New Roman"/>
          <w:rtl/>
        </w:rPr>
        <w:t xml:space="preserve">. </w:t>
      </w:r>
    </w:p>
    <w:p w:rsidR="00C107D4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4.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انکشاف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دهات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مشکل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لرل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سیستم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رسیت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سیګنال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برابر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وکړلو</w:t>
      </w:r>
      <w:r w:rsidRPr="005F06C9">
        <w:rPr>
          <w:rFonts w:cs="Times New Roman"/>
          <w:rtl/>
        </w:rPr>
        <w:t>.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1403/07/09 </w:t>
      </w:r>
      <w:r w:rsidRPr="005F06C9">
        <w:rPr>
          <w:rFonts w:cs="Times New Roman" w:hint="cs"/>
          <w:rtl/>
        </w:rPr>
        <w:t>خوست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ولایت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راپور</w:t>
      </w:r>
      <w:r w:rsidRPr="005F06C9">
        <w:rPr>
          <w:rFonts w:cs="Times New Roman"/>
          <w:rtl/>
        </w:rPr>
        <w:t xml:space="preserve">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١.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خوزوی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سیګنال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چیک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روتر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کنفیګر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وصل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شولو</w:t>
      </w:r>
      <w:r w:rsidRPr="005F06C9">
        <w:rPr>
          <w:rFonts w:cs="Times New Roman"/>
          <w:rtl/>
        </w:rPr>
        <w:t xml:space="preserve">.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بریښنا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بندوید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اضافه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چیک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بندوید</w:t>
      </w:r>
      <w:r w:rsidRPr="005F06C9">
        <w:rPr>
          <w:rFonts w:cs="Times New Roman"/>
          <w:rtl/>
        </w:rPr>
        <w:t xml:space="preserve"> ١٠ </w:t>
      </w:r>
      <w:r w:rsidRPr="005F06C9">
        <w:rPr>
          <w:rFonts w:cs="Times New Roman" w:hint="cs"/>
          <w:rtl/>
        </w:rPr>
        <w:t>ایم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دی</w:t>
      </w:r>
      <w:r w:rsidRPr="005F06C9">
        <w:rPr>
          <w:rFonts w:cs="Times New Roman"/>
          <w:rtl/>
        </w:rPr>
        <w:t>.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3.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انکشاف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دهات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ضعیف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فریکونسی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چنچ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جوړ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</w:t>
      </w:r>
      <w:r w:rsidRPr="005F06C9">
        <w:rPr>
          <w:rFonts w:cs="Times New Roman"/>
          <w:rtl/>
        </w:rPr>
        <w:t xml:space="preserve">. </w:t>
      </w:r>
    </w:p>
    <w:p w:rsidR="00C107D4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4.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مخابراتو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مشکل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پیدا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وکړلو</w:t>
      </w:r>
      <w:r w:rsidRPr="005F06C9">
        <w:rPr>
          <w:rFonts w:cs="Times New Roman"/>
          <w:rtl/>
        </w:rPr>
        <w:t>.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1403/07/10 </w:t>
      </w:r>
      <w:r w:rsidRPr="005F06C9">
        <w:rPr>
          <w:rFonts w:cs="Times New Roman" w:hint="cs"/>
          <w:rtl/>
        </w:rPr>
        <w:t>خوست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ولایت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راپور</w:t>
      </w:r>
      <w:r w:rsidRPr="005F06C9">
        <w:rPr>
          <w:rFonts w:cs="Times New Roman"/>
          <w:rtl/>
        </w:rPr>
        <w:t xml:space="preserve">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١.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انکشاف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دهات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فریکونسی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چنچ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وکړلو</w:t>
      </w:r>
      <w:r w:rsidRPr="005F06C9">
        <w:rPr>
          <w:rFonts w:cs="Times New Roman"/>
          <w:rtl/>
        </w:rPr>
        <w:t xml:space="preserve">. </w:t>
      </w:r>
    </w:p>
    <w:p w:rsidR="00C107D4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قبایلو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چارو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چیک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سویچ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څخه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مشکل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لرل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Default="005F06C9" w:rsidP="005F06C9">
      <w:pPr>
        <w:bidi/>
      </w:pPr>
    </w:p>
    <w:p w:rsidR="005F06C9" w:rsidRPr="005F06C9" w:rsidRDefault="005F06C9" w:rsidP="005F06C9">
      <w:pPr>
        <w:bidi/>
        <w:rPr>
          <w:rFonts w:cs="Times New Roman"/>
        </w:rPr>
      </w:pPr>
      <w:r w:rsidRPr="005F06C9">
        <w:rPr>
          <w:rFonts w:cs="Times New Roman"/>
          <w:rtl/>
        </w:rPr>
        <w:t xml:space="preserve">1403/07/11 </w:t>
      </w:r>
      <w:r w:rsidRPr="005F06C9">
        <w:rPr>
          <w:rFonts w:cs="Times New Roman" w:hint="cs"/>
          <w:rtl/>
        </w:rPr>
        <w:t>خوست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ولایت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راپور</w:t>
      </w:r>
      <w:r w:rsidRPr="005F06C9">
        <w:rPr>
          <w:rFonts w:cs="Times New Roman"/>
          <w:rtl/>
        </w:rPr>
        <w:t xml:space="preserve"> </w:t>
      </w:r>
    </w:p>
    <w:p w:rsidR="005F06C9" w:rsidRPr="005F06C9" w:rsidRDefault="005F06C9" w:rsidP="005F06C9">
      <w:pPr>
        <w:bidi/>
        <w:rPr>
          <w:rFonts w:cs="Times New Roman"/>
        </w:rPr>
      </w:pPr>
      <w:r w:rsidRPr="005F06C9">
        <w:rPr>
          <w:rFonts w:cs="Times New Roman"/>
          <w:rtl/>
        </w:rPr>
        <w:t xml:space="preserve">١.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دفتر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ځینی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کمپیوترونه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ډومین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وصل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</w:t>
      </w:r>
      <w:r w:rsidRPr="005F06C9">
        <w:rPr>
          <w:rFonts w:cs="Times New Roman"/>
          <w:rtl/>
        </w:rPr>
        <w:t xml:space="preserve">. </w:t>
      </w:r>
    </w:p>
    <w:p w:rsidR="005F06C9" w:rsidRDefault="005F06C9" w:rsidP="005F06C9">
      <w:pPr>
        <w:bidi/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وایفی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کنترول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وشولو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مهم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کارمندان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کی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شامل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شول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1403/07/12 </w:t>
      </w:r>
      <w:r w:rsidRPr="005F06C9">
        <w:rPr>
          <w:rFonts w:cs="Times New Roman" w:hint="cs"/>
          <w:rtl/>
        </w:rPr>
        <w:t>خوست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ولایت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راپور</w:t>
      </w:r>
      <w:r w:rsidRPr="005F06C9">
        <w:rPr>
          <w:rFonts w:cs="Times New Roman"/>
          <w:rtl/>
        </w:rPr>
        <w:t xml:space="preserve">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١.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احصایی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مشتری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طرف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فریکونسی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بدلولو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کیبل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جوړولوسره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جوړ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</w:t>
      </w:r>
      <w:r w:rsidRPr="005F06C9">
        <w:rPr>
          <w:rFonts w:cs="Times New Roman"/>
          <w:rtl/>
        </w:rPr>
        <w:t xml:space="preserve">. </w:t>
      </w:r>
    </w:p>
    <w:p w:rsidR="00C107D4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بریښنا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کار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مشتری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طرف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چیک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مخکی</w:t>
      </w:r>
      <w:r w:rsidRPr="005F06C9">
        <w:rPr>
          <w:rFonts w:cs="Times New Roman"/>
          <w:rtl/>
        </w:rPr>
        <w:t xml:space="preserve"> ٨ </w:t>
      </w:r>
      <w:r w:rsidRPr="005F06C9">
        <w:rPr>
          <w:rFonts w:cs="Times New Roman" w:hint="cs"/>
          <w:rtl/>
        </w:rPr>
        <w:t>ایم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اوس</w:t>
      </w:r>
      <w:r w:rsidRPr="005F06C9">
        <w:rPr>
          <w:rFonts w:cs="Times New Roman"/>
          <w:rtl/>
        </w:rPr>
        <w:t xml:space="preserve"> 10 </w:t>
      </w:r>
      <w:r w:rsidRPr="005F06C9">
        <w:rPr>
          <w:rFonts w:cs="Times New Roman" w:hint="cs"/>
          <w:rtl/>
        </w:rPr>
        <w:t>ایم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ته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پورته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شو</w:t>
      </w:r>
      <w:r w:rsidRPr="005F06C9">
        <w:rPr>
          <w:rFonts w:cs="Times New Roman"/>
          <w:rtl/>
        </w:rPr>
        <w:t>. 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1403/07/15 </w:t>
      </w:r>
      <w:r w:rsidRPr="005F06C9">
        <w:rPr>
          <w:rFonts w:cs="Times New Roman" w:hint="cs"/>
          <w:rtl/>
        </w:rPr>
        <w:t>خوست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ولایت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راپور</w:t>
      </w:r>
      <w:r w:rsidRPr="005F06C9">
        <w:rPr>
          <w:rFonts w:cs="Times New Roman"/>
          <w:rtl/>
        </w:rPr>
        <w:t xml:space="preserve">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١.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/>
        </w:rPr>
        <w:t>dsl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شبکی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لپاره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دوه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روتری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کنفیګر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شولی</w:t>
      </w:r>
      <w:r w:rsidRPr="005F06C9">
        <w:rPr>
          <w:rFonts w:cs="Times New Roman"/>
          <w:rtl/>
        </w:rPr>
        <w:t xml:space="preserve">. 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آب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خوزوی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لپاره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روتر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کنفیګر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شولو</w:t>
      </w:r>
      <w:r w:rsidRPr="005F06C9">
        <w:rPr>
          <w:rFonts w:cs="Times New Roman"/>
          <w:rtl/>
        </w:rPr>
        <w:t>.</w:t>
      </w:r>
    </w:p>
    <w:p w:rsidR="005F06C9" w:rsidRP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3.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مختلفو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لپاره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بندوید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چیک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پوښتنه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وکړل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شوه</w:t>
      </w:r>
      <w:r w:rsidRPr="005F06C9">
        <w:rPr>
          <w:rFonts w:cs="Times New Roman"/>
          <w:rtl/>
        </w:rPr>
        <w:t>.</w:t>
      </w:r>
    </w:p>
    <w:p w:rsidR="00C107D4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  <w:r w:rsidRPr="005F06C9">
        <w:rPr>
          <w:rFonts w:cs="Times New Roman"/>
          <w:rtl/>
        </w:rPr>
        <w:t xml:space="preserve">4. </w:t>
      </w:r>
      <w:r w:rsidRPr="005F06C9">
        <w:rPr>
          <w:rFonts w:cs="Times New Roman" w:hint="cs"/>
          <w:rtl/>
        </w:rPr>
        <w:t>ځینی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بندوید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مکتوب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ولیږل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شو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Default="005F06C9" w:rsidP="005F06C9">
      <w:pPr>
        <w:bidi/>
      </w:pPr>
    </w:p>
    <w:p w:rsidR="005F06C9" w:rsidRPr="005F06C9" w:rsidRDefault="005F06C9" w:rsidP="005F06C9">
      <w:pPr>
        <w:bidi/>
        <w:rPr>
          <w:rFonts w:cs="Times New Roman"/>
        </w:rPr>
      </w:pPr>
      <w:r w:rsidRPr="005F06C9">
        <w:rPr>
          <w:rFonts w:cs="Times New Roman"/>
          <w:rtl/>
        </w:rPr>
        <w:t xml:space="preserve">1403/07/16 </w:t>
      </w:r>
      <w:r w:rsidRPr="005F06C9">
        <w:rPr>
          <w:rFonts w:cs="Times New Roman" w:hint="cs"/>
          <w:rtl/>
        </w:rPr>
        <w:t>خوست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ولایت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راپور</w:t>
      </w:r>
      <w:r w:rsidRPr="005F06C9">
        <w:rPr>
          <w:rFonts w:cs="Times New Roman"/>
          <w:rtl/>
        </w:rPr>
        <w:t xml:space="preserve"> </w:t>
      </w:r>
    </w:p>
    <w:p w:rsidR="005F06C9" w:rsidRPr="005F06C9" w:rsidRDefault="005F06C9" w:rsidP="005F06C9">
      <w:pPr>
        <w:bidi/>
        <w:rPr>
          <w:rFonts w:cs="Times New Roman"/>
        </w:rPr>
      </w:pPr>
      <w:r w:rsidRPr="005F06C9">
        <w:rPr>
          <w:rFonts w:cs="Times New Roman"/>
          <w:rtl/>
        </w:rPr>
        <w:t xml:space="preserve">١. </w:t>
      </w:r>
      <w:r w:rsidRPr="005F06C9">
        <w:rPr>
          <w:rFonts w:cs="Times New Roman" w:hint="cs"/>
          <w:rtl/>
        </w:rPr>
        <w:t>نن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ورځ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/>
        </w:rPr>
        <w:t>MOD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لوا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قوماندان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لپاره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انترنیت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لپاره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سروی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وشوله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مرکز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یی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ایمیل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ولیږل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</w:t>
      </w:r>
      <w:r w:rsidRPr="005F06C9">
        <w:rPr>
          <w:rFonts w:cs="Times New Roman"/>
          <w:rtl/>
        </w:rPr>
        <w:t xml:space="preserve">. </w:t>
      </w:r>
    </w:p>
    <w:p w:rsidR="005F06C9" w:rsidRPr="005F06C9" w:rsidRDefault="005F06C9" w:rsidP="005F06C9">
      <w:pPr>
        <w:bidi/>
        <w:rPr>
          <w:rFonts w:cs="Times New Roman"/>
        </w:rPr>
      </w:pPr>
      <w:r w:rsidRPr="005F06C9">
        <w:rPr>
          <w:rFonts w:cs="Times New Roman"/>
          <w:rtl/>
        </w:rPr>
        <w:t xml:space="preserve">2.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داخلی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ډومین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چی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دڅه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وخت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لپاره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خراب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وو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او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فایبر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مشکل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په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حل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کولو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سره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بیرته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جوړ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شو</w:t>
      </w:r>
      <w:r w:rsidRPr="005F06C9">
        <w:rPr>
          <w:rFonts w:cs="Times New Roman"/>
          <w:rtl/>
        </w:rPr>
        <w:t xml:space="preserve">. </w:t>
      </w:r>
    </w:p>
    <w:p w:rsidR="005F06C9" w:rsidRDefault="005F06C9" w:rsidP="005F06C9">
      <w:pPr>
        <w:bidi/>
        <w:rPr>
          <w:rFonts w:cs="Times New Roman"/>
        </w:rPr>
      </w:pPr>
      <w:r w:rsidRPr="005F06C9">
        <w:rPr>
          <w:rFonts w:cs="Times New Roman"/>
          <w:rtl/>
        </w:rPr>
        <w:t xml:space="preserve">3. </w:t>
      </w:r>
      <w:r w:rsidRPr="005F06C9">
        <w:rPr>
          <w:rFonts w:cs="Times New Roman" w:hint="cs"/>
          <w:rtl/>
        </w:rPr>
        <w:t>د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خرم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خوزوی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ریاست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لپاره</w:t>
      </w:r>
      <w:r w:rsidRPr="005F06C9">
        <w:rPr>
          <w:rFonts w:cs="Times New Roman"/>
          <w:rtl/>
        </w:rPr>
        <w:t xml:space="preserve"> </w:t>
      </w:r>
      <w:r w:rsidRPr="005F06C9">
        <w:rPr>
          <w:rFonts w:cs="Times New Roman" w:hint="cs"/>
          <w:rtl/>
        </w:rPr>
        <w:t>روتر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کنفیګر</w:t>
      </w:r>
      <w:r w:rsidRPr="005F06C9">
        <w:rPr>
          <w:rFonts w:cs="Times New Roman" w:hint="eastAsia"/>
          <w:rtl/>
        </w:rPr>
        <w:t> </w:t>
      </w:r>
      <w:r w:rsidRPr="005F06C9">
        <w:rPr>
          <w:rFonts w:cs="Times New Roman" w:hint="cs"/>
          <w:rtl/>
        </w:rPr>
        <w:t>شولو</w:t>
      </w: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987DB8" w:rsidRP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  <w:r w:rsidRPr="00987DB8">
        <w:rPr>
          <w:rFonts w:cs="Times New Roman"/>
          <w:rtl/>
        </w:rPr>
        <w:t xml:space="preserve">1403/07/18 </w:t>
      </w:r>
      <w:r w:rsidRPr="00987DB8">
        <w:rPr>
          <w:rFonts w:cs="Times New Roman" w:hint="cs"/>
          <w:rtl/>
        </w:rPr>
        <w:t>خوست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ولایت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راپور</w:t>
      </w:r>
      <w:r w:rsidRPr="00987DB8">
        <w:rPr>
          <w:rFonts w:cs="Times New Roman"/>
          <w:rtl/>
        </w:rPr>
        <w:t xml:space="preserve"> </w:t>
      </w:r>
    </w:p>
    <w:p w:rsidR="00987DB8" w:rsidRP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  <w:r w:rsidRPr="00987DB8">
        <w:rPr>
          <w:rFonts w:cs="Times New Roman"/>
          <w:rtl/>
        </w:rPr>
        <w:t xml:space="preserve">١. </w:t>
      </w:r>
      <w:r w:rsidRPr="00987DB8">
        <w:rPr>
          <w:rFonts w:cs="Times New Roman" w:hint="cs"/>
          <w:rtl/>
        </w:rPr>
        <w:t>نن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ورځ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احصایی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دریم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مرکز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پخوانی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ځای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څخه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نکل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مکان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وکړلو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مرکز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یوځای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هم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نکل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مکان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ډیش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خلاص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مرکز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طرف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ته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ولګول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سیګنال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هم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برابری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شولی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وکړلو</w:t>
      </w:r>
      <w:r w:rsidRPr="00987DB8">
        <w:rPr>
          <w:rFonts w:cs="Times New Roman"/>
          <w:rtl/>
        </w:rPr>
        <w:t xml:space="preserve">. </w:t>
      </w:r>
    </w:p>
    <w:p w:rsidR="00987DB8" w:rsidRP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  <w:r w:rsidRPr="00987DB8">
        <w:rPr>
          <w:rFonts w:cs="Times New Roman"/>
          <w:rtl/>
        </w:rPr>
        <w:t xml:space="preserve">2.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قبایلو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چارو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سیګنال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باندی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وشولو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سیګنال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مشکل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لرل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داخل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مشکل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لری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سبا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انشاالله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پری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وشی</w:t>
      </w:r>
      <w:r w:rsidRPr="00987DB8">
        <w:rPr>
          <w:rFonts w:cs="Times New Roman"/>
          <w:rtl/>
        </w:rPr>
        <w:t>.</w:t>
      </w:r>
    </w:p>
    <w:p w:rsidR="004047A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  <w:r w:rsidRPr="00987DB8">
        <w:rPr>
          <w:rFonts w:cs="Times New Roman"/>
          <w:rtl/>
        </w:rPr>
        <w:t xml:space="preserve">3.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احصایی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چیک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تیره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ورز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پری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سیګنال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ځل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بیا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مشکل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لرل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دوی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طرف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ته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مشکل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لری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وخت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پیدا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سبا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ځل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بیا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چیک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کړم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ورته</w:t>
      </w: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987DB8">
      <w:pP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1403/07/19 </w:t>
      </w:r>
      <w:r w:rsidRPr="00987DB8">
        <w:rPr>
          <w:rFonts w:cs="Times New Roman" w:hint="cs"/>
          <w:rtl/>
        </w:rPr>
        <w:t>خوست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ولایت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راپور</w:t>
      </w:r>
      <w:r w:rsidRPr="00987DB8">
        <w:rPr>
          <w:rFonts w:cs="Times New Roman"/>
          <w:rtl/>
        </w:rPr>
        <w:t xml:space="preserve"> </w:t>
      </w: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١. </w:t>
      </w:r>
      <w:r w:rsidRPr="00987DB8">
        <w:rPr>
          <w:rFonts w:cs="Times New Roman" w:hint="cs"/>
          <w:rtl/>
        </w:rPr>
        <w:t>نن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ورځ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داخلی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میرویس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کمپیوتر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باندی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وشولو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ډومین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وصل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وکړلو</w:t>
      </w:r>
      <w:r w:rsidRPr="00987DB8">
        <w:rPr>
          <w:rFonts w:cs="Times New Roman"/>
          <w:rtl/>
        </w:rPr>
        <w:t xml:space="preserve">. </w:t>
      </w: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2.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صحت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عامه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کیبل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لږ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مشکل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حل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وکړلو</w:t>
      </w:r>
      <w:r w:rsidRPr="00987DB8">
        <w:rPr>
          <w:rFonts w:cs="Times New Roman"/>
          <w:rtl/>
        </w:rPr>
        <w:t xml:space="preserve">. </w:t>
      </w:r>
    </w:p>
    <w:p w:rsid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lastRenderedPageBreak/>
        <w:t xml:space="preserve">3.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میرویس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کمپیوتر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لپاره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نوی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کیبل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سویچ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څخه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تیر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ډومین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سره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وصل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شولو</w:t>
      </w: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1403/07/21 </w:t>
      </w:r>
      <w:r w:rsidRPr="00987DB8">
        <w:rPr>
          <w:rFonts w:cs="Times New Roman" w:hint="cs"/>
          <w:rtl/>
        </w:rPr>
        <w:t>خوست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ولایت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راپور</w:t>
      </w:r>
      <w:r w:rsidRPr="00987DB8">
        <w:rPr>
          <w:rFonts w:cs="Times New Roman"/>
          <w:rtl/>
        </w:rPr>
        <w:t xml:space="preserve"> </w:t>
      </w: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١. </w:t>
      </w:r>
      <w:r w:rsidRPr="00987DB8">
        <w:rPr>
          <w:rFonts w:cs="Times New Roman" w:hint="cs"/>
          <w:rtl/>
        </w:rPr>
        <w:t>نن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ورځ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ترانسپورت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نوی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ځای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ته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تبدیل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دوباره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وصل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 xml:space="preserve">. </w:t>
      </w: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2.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احصایی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کمزوری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جګ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وکړلو</w:t>
      </w:r>
      <w:r w:rsidRPr="00987DB8">
        <w:rPr>
          <w:rFonts w:cs="Times New Roman"/>
          <w:rtl/>
        </w:rPr>
        <w:t xml:space="preserve">. </w:t>
      </w: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3.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احصایی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دریم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باندی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وشولو</w:t>
      </w:r>
      <w:r w:rsidRPr="00987DB8">
        <w:rPr>
          <w:rFonts w:cs="Times New Roman"/>
          <w:rtl/>
        </w:rPr>
        <w:t xml:space="preserve">. </w:t>
      </w: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4.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اقتصاد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رياست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څخه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مکتوبونه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راوړل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 xml:space="preserve">. </w:t>
      </w:r>
    </w:p>
    <w:p w:rsid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5.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قبایلو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چارو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/>
        </w:rPr>
        <w:t>p2p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مشکل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لرل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وکتل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هدایت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ورته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ورکړل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نوی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شیان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ورته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خریداری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شی</w:t>
      </w: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1403/07/21 </w:t>
      </w:r>
      <w:r w:rsidRPr="00987DB8">
        <w:rPr>
          <w:rFonts w:cs="Times New Roman" w:hint="cs"/>
          <w:rtl/>
        </w:rPr>
        <w:t>خوست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ولایت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راپور</w:t>
      </w:r>
      <w:r w:rsidRPr="00987DB8">
        <w:rPr>
          <w:rFonts w:cs="Times New Roman"/>
          <w:rtl/>
        </w:rPr>
        <w:t xml:space="preserve"> </w:t>
      </w: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١. </w:t>
      </w:r>
      <w:r w:rsidRPr="00987DB8">
        <w:rPr>
          <w:rFonts w:cs="Times New Roman" w:hint="cs"/>
          <w:rtl/>
        </w:rPr>
        <w:t>نن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ورځ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زاړه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میدان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نوی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لینک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دوباره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فعالوی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وشولو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خو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سیګنال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برابر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مشکل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زمونږ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سویچ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تر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اوسه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کوی</w:t>
      </w:r>
      <w:r w:rsidRPr="00987DB8">
        <w:rPr>
          <w:rFonts w:cs="Times New Roman"/>
          <w:rtl/>
        </w:rPr>
        <w:t>.</w:t>
      </w:r>
    </w:p>
    <w:p w:rsid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2.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ضد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حوادث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کمزوری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فریکونسی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بدلولو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سره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بیرته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جوړ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>.</w:t>
      </w: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1403/07/21 </w:t>
      </w:r>
      <w:r w:rsidRPr="00987DB8">
        <w:rPr>
          <w:rFonts w:cs="Times New Roman" w:hint="cs"/>
          <w:rtl/>
        </w:rPr>
        <w:t>خوست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ولایت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راپور</w:t>
      </w:r>
      <w:r w:rsidRPr="00987DB8">
        <w:rPr>
          <w:rFonts w:cs="Times New Roman"/>
          <w:rtl/>
        </w:rPr>
        <w:t xml:space="preserve"> </w:t>
      </w: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١. </w:t>
      </w:r>
      <w:r w:rsidRPr="00987DB8">
        <w:rPr>
          <w:rFonts w:cs="Times New Roman" w:hint="cs"/>
          <w:rtl/>
        </w:rPr>
        <w:t>نن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ورځ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زاړه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میدان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هوایی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تیره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ورځ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سویچ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ریسترد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نن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ورز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چیک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کار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وکړلو</w:t>
      </w:r>
      <w:r w:rsidRPr="00987DB8">
        <w:rPr>
          <w:rFonts w:cs="Times New Roman"/>
          <w:rtl/>
        </w:rPr>
        <w:t xml:space="preserve">. </w:t>
      </w:r>
    </w:p>
    <w:p w:rsidR="00987DB8" w:rsidRP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2.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زراعت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ریاست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سپید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کم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وو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سیستم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رسیت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کولو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سیګنال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برابرولو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بیرته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جوړ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</w:t>
      </w:r>
      <w:r w:rsidRPr="00987DB8">
        <w:rPr>
          <w:rFonts w:cs="Times New Roman"/>
          <w:rtl/>
        </w:rPr>
        <w:t xml:space="preserve">. </w:t>
      </w:r>
    </w:p>
    <w:p w:rsidR="00987DB8" w:rsidRDefault="00987DB8" w:rsidP="00987DB8">
      <w:pPr>
        <w:bidi/>
        <w:rPr>
          <w:rFonts w:cs="Times New Roman"/>
        </w:rPr>
      </w:pPr>
      <w:r w:rsidRPr="00987DB8">
        <w:rPr>
          <w:rFonts w:cs="Times New Roman"/>
          <w:rtl/>
        </w:rPr>
        <w:t xml:space="preserve">3. </w:t>
      </w:r>
      <w:r w:rsidRPr="00987DB8">
        <w:rPr>
          <w:rFonts w:cs="Times New Roman" w:hint="cs"/>
          <w:rtl/>
        </w:rPr>
        <w:t>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احصایی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دوهم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مرکز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سپید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چیک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شولو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چی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پوره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انترنیت</w:t>
      </w:r>
      <w:r w:rsidRPr="00987DB8">
        <w:rPr>
          <w:rFonts w:cs="Times New Roman"/>
          <w:rtl/>
        </w:rPr>
        <w:t xml:space="preserve"> </w:t>
      </w:r>
      <w:r w:rsidRPr="00987DB8">
        <w:rPr>
          <w:rFonts w:cs="Times New Roman" w:hint="cs"/>
          <w:rtl/>
        </w:rPr>
        <w:t>بندوید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ورته</w:t>
      </w:r>
      <w:r w:rsidRPr="00987DB8">
        <w:rPr>
          <w:rFonts w:cs="Times New Roman" w:hint="eastAsia"/>
          <w:rtl/>
        </w:rPr>
        <w:t> </w:t>
      </w:r>
      <w:r w:rsidRPr="00987DB8">
        <w:rPr>
          <w:rFonts w:cs="Times New Roman" w:hint="cs"/>
          <w:rtl/>
        </w:rPr>
        <w:t>راسیدلو</w:t>
      </w:r>
      <w:r w:rsidRPr="00987DB8">
        <w:rPr>
          <w:rFonts w:cs="Times New Roman"/>
          <w:rtl/>
        </w:rPr>
        <w:t>.</w:t>
      </w:r>
    </w:p>
    <w:p w:rsidR="00987DB8" w:rsidRDefault="00987DB8" w:rsidP="00987DB8">
      <w:pPr>
        <w:bidi/>
        <w:rPr>
          <w:rFonts w:cs="Times New Roman"/>
        </w:rPr>
      </w:pP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1403/07/28 </w:t>
      </w:r>
      <w:r w:rsidRPr="00E54BE2">
        <w:rPr>
          <w:rFonts w:cs="Times New Roman" w:hint="cs"/>
          <w:rtl/>
        </w:rPr>
        <w:t>خوست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ولایت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راپور</w:t>
      </w:r>
      <w:r w:rsidRPr="00E54BE2">
        <w:rPr>
          <w:rFonts w:cs="Times New Roman"/>
          <w:rtl/>
        </w:rPr>
        <w:t xml:space="preserve"> </w:t>
      </w:r>
    </w:p>
    <w:p w:rsidR="00987DB8" w:rsidRDefault="00E54BE2" w:rsidP="00E54BE2">
      <w:pPr>
        <w:pStyle w:val="ListParagraph"/>
        <w:numPr>
          <w:ilvl w:val="0"/>
          <w:numId w:val="6"/>
        </w:numPr>
        <w:pBdr>
          <w:bottom w:val="single" w:sz="6" w:space="1" w:color="auto"/>
        </w:pBdr>
        <w:bidi/>
        <w:rPr>
          <w:rFonts w:cs="Times New Roman"/>
        </w:rPr>
      </w:pPr>
      <w:r w:rsidRPr="00E54BE2">
        <w:rPr>
          <w:rFonts w:cs="Times New Roman" w:hint="cs"/>
          <w:rtl/>
        </w:rPr>
        <w:t>نن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ورز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ترک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ترمینل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باندی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کولو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p2p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دوباره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کنفیګر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نصب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شول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کستومر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طرف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چیک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کړلو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کولو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بیا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سویچ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کنفیګر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کړلو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خو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سویچ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څخه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کولو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کستومر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طرف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کولو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سبا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یو</w:t>
      </w:r>
      <w:r w:rsidRPr="00E54BE2">
        <w:rPr>
          <w:rFonts w:cs="Times New Roman" w:hint="eastAsia"/>
          <w:rtl/>
        </w:rPr>
        <w:t> </w:t>
      </w:r>
      <w:r w:rsidRPr="00E54BE2">
        <w:rPr>
          <w:rFonts w:cs="Times New Roman" w:hint="cs"/>
          <w:rtl/>
        </w:rPr>
        <w:t>ځلی</w:t>
      </w:r>
      <w:r w:rsidRPr="00E54BE2">
        <w:rPr>
          <w:rFonts w:cs="Times New Roman" w:hint="eastAsia"/>
          <w:rtl/>
        </w:rPr>
        <w:t> </w:t>
      </w:r>
      <w:r w:rsidRPr="00E54BE2">
        <w:rPr>
          <w:rFonts w:cs="Times New Roman" w:hint="cs"/>
          <w:rtl/>
        </w:rPr>
        <w:t>بیا</w:t>
      </w:r>
      <w:r w:rsidRPr="00E54BE2">
        <w:rPr>
          <w:rFonts w:cs="Times New Roman" w:hint="eastAsia"/>
          <w:rtl/>
        </w:rPr>
        <w:t> </w:t>
      </w:r>
      <w:r w:rsidRPr="00E54BE2">
        <w:rPr>
          <w:rFonts w:cs="Times New Roman" w:hint="cs"/>
          <w:rtl/>
        </w:rPr>
        <w:t>چیک</w:t>
      </w:r>
      <w:r w:rsidRPr="00E54BE2">
        <w:rPr>
          <w:rFonts w:cs="Times New Roman" w:hint="eastAsia"/>
          <w:rtl/>
        </w:rPr>
        <w:t> </w:t>
      </w:r>
      <w:r w:rsidRPr="00E54BE2">
        <w:rPr>
          <w:rFonts w:cs="Times New Roman" w:hint="cs"/>
          <w:rtl/>
        </w:rPr>
        <w:t>کړو</w:t>
      </w:r>
    </w:p>
    <w:p w:rsidR="00E54BE2" w:rsidRPr="00E54BE2" w:rsidRDefault="00E54BE2" w:rsidP="00E54BE2">
      <w:pPr>
        <w:pBdr>
          <w:bottom w:val="single" w:sz="6" w:space="1" w:color="auto"/>
        </w:pBdr>
        <w:bidi/>
        <w:ind w:left="360"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1403/07/30 </w:t>
      </w:r>
      <w:r w:rsidRPr="00E54BE2">
        <w:rPr>
          <w:rFonts w:cs="Times New Roman" w:hint="cs"/>
          <w:rtl/>
        </w:rPr>
        <w:t>خوست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ولایت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راپور</w:t>
      </w:r>
      <w:r w:rsidRPr="00E54BE2">
        <w:rPr>
          <w:rFonts w:cs="Times New Roman"/>
          <w:rtl/>
        </w:rPr>
        <w:t xml:space="preserve"> </w:t>
      </w: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١. </w:t>
      </w:r>
      <w:r w:rsidRPr="00E54BE2">
        <w:rPr>
          <w:rFonts w:cs="Times New Roman" w:hint="cs"/>
          <w:rtl/>
        </w:rPr>
        <w:t>نن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ورز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ترک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ترمینل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څو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ورځو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راهیسی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مشکل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لرل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حل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وکړلو</w:t>
      </w:r>
      <w:r w:rsidRPr="00E54BE2">
        <w:rPr>
          <w:rFonts w:cs="Times New Roman"/>
          <w:rtl/>
        </w:rPr>
        <w:t xml:space="preserve">. </w:t>
      </w:r>
      <w:r w:rsidRPr="00E54BE2">
        <w:rPr>
          <w:rFonts w:cs="Times New Roman" w:hint="cs"/>
          <w:rtl/>
        </w:rPr>
        <w:t>لومړی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ستونزه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هغه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حل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شوه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بیا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p2p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مساله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وروسته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مرکز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په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کومک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حل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فصل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شوه</w:t>
      </w:r>
      <w:r w:rsidRPr="00E54BE2">
        <w:rPr>
          <w:rFonts w:cs="Times New Roman"/>
          <w:rtl/>
        </w:rPr>
        <w:t>.</w:t>
      </w: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2.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میدان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هوایی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مکمل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بندوید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راسیږی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اکسس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p2p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طرف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مشکل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لری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اوس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مساله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p2p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مکمل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راسیږی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کستومر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طرف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IT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مسول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موجود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هغه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امتخان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تللی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سبا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انشاالله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په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باندی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وکړلو</w:t>
      </w:r>
      <w:r w:rsidRPr="00E54BE2">
        <w:rPr>
          <w:rFonts w:cs="Times New Roman"/>
          <w:rtl/>
        </w:rPr>
        <w:t xml:space="preserve">. </w:t>
      </w:r>
    </w:p>
    <w:p w:rsid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3.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dsl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لپاره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دوه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روتری</w:t>
      </w:r>
      <w:r w:rsidRPr="00E54BE2">
        <w:rPr>
          <w:rFonts w:cs="Times New Roman" w:hint="eastAsia"/>
          <w:rtl/>
        </w:rPr>
        <w:t> </w:t>
      </w:r>
      <w:r w:rsidRPr="00E54BE2">
        <w:rPr>
          <w:rFonts w:cs="Times New Roman" w:hint="cs"/>
          <w:rtl/>
        </w:rPr>
        <w:t>کنفیګر</w:t>
      </w:r>
      <w:r w:rsidRPr="00E54BE2">
        <w:rPr>
          <w:rFonts w:cs="Times New Roman" w:hint="eastAsia"/>
          <w:rtl/>
        </w:rPr>
        <w:t> </w:t>
      </w:r>
      <w:r w:rsidRPr="00E54BE2">
        <w:rPr>
          <w:rFonts w:cs="Times New Roman" w:hint="cs"/>
          <w:rtl/>
        </w:rPr>
        <w:t>شولی</w:t>
      </w:r>
    </w:p>
    <w:p w:rsidR="00E54BE2" w:rsidRDefault="00E54BE2" w:rsidP="00E54BE2">
      <w:pPr>
        <w:pBdr>
          <w:bottom w:val="single" w:sz="6" w:space="1" w:color="auto"/>
        </w:pBdr>
        <w:bidi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E54BE2" w:rsidRDefault="00E54BE2" w:rsidP="00E54BE2">
      <w:pPr>
        <w:pBdr>
          <w:bottom w:val="single" w:sz="6" w:space="1" w:color="auto"/>
        </w:pBdr>
        <w:bidi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E54BE2" w:rsidRPr="00E54BE2" w:rsidRDefault="00E54BE2" w:rsidP="00E54BE2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Pr="000F3CB1" w:rsidRDefault="008533C1" w:rsidP="00EC2420">
      <w:pPr>
        <w:bidi/>
        <w:jc w:val="center"/>
        <w:rPr>
          <w:rFonts w:cs="Times New Roman"/>
          <w:b/>
          <w:bCs/>
          <w:sz w:val="160"/>
          <w:szCs w:val="160"/>
        </w:rPr>
      </w:pPr>
      <w:r w:rsidRPr="000F3CB1">
        <w:rPr>
          <w:rFonts w:cs="Times New Roman"/>
          <w:b/>
          <w:bCs/>
          <w:sz w:val="56"/>
          <w:szCs w:val="56"/>
          <w:highlight w:val="cyan"/>
        </w:rPr>
        <w:t>1403/0</w:t>
      </w:r>
      <w:r w:rsidR="00EC2420" w:rsidRPr="000F3CB1">
        <w:rPr>
          <w:rFonts w:cs="Times New Roman"/>
          <w:b/>
          <w:bCs/>
          <w:sz w:val="56"/>
          <w:szCs w:val="56"/>
          <w:highlight w:val="cyan"/>
        </w:rPr>
        <w:t>8</w:t>
      </w:r>
      <w:r w:rsidRPr="000F3CB1">
        <w:rPr>
          <w:rFonts w:cs="Times New Roman"/>
          <w:b/>
          <w:bCs/>
          <w:sz w:val="56"/>
          <w:szCs w:val="56"/>
          <w:highlight w:val="cyan"/>
        </w:rPr>
        <w:t>/01</w:t>
      </w:r>
    </w:p>
    <w:p w:rsidR="008533C1" w:rsidRDefault="008533C1" w:rsidP="008533C1">
      <w:pPr>
        <w:bidi/>
        <w:jc w:val="center"/>
        <w:rPr>
          <w:rFonts w:cs="Times New Roman"/>
        </w:rPr>
      </w:pPr>
    </w:p>
    <w:p w:rsidR="008533C1" w:rsidRDefault="008533C1" w:rsidP="008533C1">
      <w:pPr>
        <w:bidi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138544</wp:posOffset>
                </wp:positionH>
                <wp:positionV relativeFrom="paragraph">
                  <wp:posOffset>36945</wp:posOffset>
                </wp:positionV>
                <wp:extent cx="6837219" cy="6928"/>
                <wp:effectExtent l="0" t="152400" r="0" b="1651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7219" cy="6928"/>
                        </a:xfrm>
                        <a:prstGeom prst="straightConnector1">
                          <a:avLst/>
                        </a:prstGeom>
                        <a:noFill/>
                        <a:ln w="66675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F8749" id="Straight Arrow Connector 1" o:spid="_x0000_s1026" type="#_x0000_t32" style="position:absolute;margin-left:10.9pt;margin-top:2.9pt;width:538.35pt;height:.5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" strokeweight="5.25pt">
                <v:stroke startarrow="block" endarrow="block" miterlimit="4" joinstyle="miter"/>
              </v:shape>
            </w:pict>
          </mc:Fallback>
        </mc:AlternateContent>
      </w:r>
    </w:p>
    <w:p w:rsidR="008533C1" w:rsidRDefault="008533C1" w:rsidP="008533C1">
      <w:pPr>
        <w:bidi/>
        <w:jc w:val="center"/>
        <w:rPr>
          <w:rFonts w:cs="Times New Roman"/>
        </w:rPr>
      </w:pP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1403/08/2 </w:t>
      </w:r>
      <w:r w:rsidRPr="00E54BE2">
        <w:rPr>
          <w:rFonts w:cs="Times New Roman" w:hint="cs"/>
          <w:rtl/>
        </w:rPr>
        <w:t>خوست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ولایت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راپور</w:t>
      </w:r>
      <w:r w:rsidRPr="00E54BE2">
        <w:rPr>
          <w:rFonts w:cs="Times New Roman"/>
          <w:rtl/>
        </w:rPr>
        <w:t xml:space="preserve"> </w:t>
      </w: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١. </w:t>
      </w:r>
      <w:r w:rsidRPr="00E54BE2">
        <w:rPr>
          <w:rFonts w:cs="Times New Roman" w:hint="cs"/>
          <w:rtl/>
        </w:rPr>
        <w:t>نن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ورز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میدان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هوایی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تیز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کولو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p2p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په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دوباره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کنفیګر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کولو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سره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بیرته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جوړ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وکړلو</w:t>
      </w:r>
      <w:r w:rsidRPr="00E54BE2">
        <w:rPr>
          <w:rFonts w:cs="Times New Roman"/>
          <w:rtl/>
        </w:rPr>
        <w:t xml:space="preserve">. </w:t>
      </w: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2.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قبایلو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چارو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ریاست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poe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مشکل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لرل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ورز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څو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ورځو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وروسته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بیرته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جوړ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وکړلو</w:t>
      </w:r>
      <w:r w:rsidRPr="00E54BE2">
        <w:rPr>
          <w:rFonts w:cs="Times New Roman"/>
          <w:rtl/>
        </w:rPr>
        <w:t xml:space="preserve">. </w:t>
      </w: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3.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مهاجرينو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چارو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ریاست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ضعیف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p2p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په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کنفیګر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کولو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سره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بیرته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جوړ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شو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کار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وکړلو</w:t>
      </w:r>
      <w:r w:rsidRPr="00E54BE2">
        <w:rPr>
          <w:rFonts w:cs="Times New Roman"/>
          <w:rtl/>
        </w:rPr>
        <w:t xml:space="preserve">. </w:t>
      </w: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4.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شمل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خرم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پاره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نوی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روتر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کنفیګر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شولو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سیګنال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هم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چیک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شول</w:t>
      </w:r>
      <w:r w:rsidRPr="00E54BE2">
        <w:rPr>
          <w:rFonts w:cs="Times New Roman"/>
          <w:rtl/>
        </w:rPr>
        <w:t xml:space="preserve">. </w:t>
      </w: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5.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/>
        </w:rPr>
        <w:t>dsl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لپاره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دوه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روتری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کنفیګر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شولی</w:t>
      </w:r>
      <w:r w:rsidRPr="00E54BE2">
        <w:rPr>
          <w:rFonts w:cs="Times New Roman"/>
          <w:rtl/>
        </w:rPr>
        <w:t xml:space="preserve">. </w:t>
      </w:r>
    </w:p>
    <w:p w:rsidR="00E54BE2" w:rsidRP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6.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سویچ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روم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څخه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نظارت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ترسره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شو</w:t>
      </w:r>
      <w:r w:rsidRPr="00E54BE2">
        <w:rPr>
          <w:rFonts w:cs="Times New Roman"/>
          <w:rtl/>
        </w:rPr>
        <w:t xml:space="preserve">. </w:t>
      </w:r>
    </w:p>
    <w:p w:rsidR="00E54BE2" w:rsidRDefault="00E54BE2" w:rsidP="00E54BE2">
      <w:pPr>
        <w:bidi/>
        <w:rPr>
          <w:rFonts w:cs="Times New Roman"/>
        </w:rPr>
      </w:pPr>
      <w:r w:rsidRPr="00E54BE2">
        <w:rPr>
          <w:rFonts w:cs="Times New Roman"/>
          <w:rtl/>
        </w:rPr>
        <w:t xml:space="preserve">7.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ترانسپورت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ریاست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انترنیت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یی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ضعیف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وو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د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سیګنال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په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چیک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کولو</w:t>
      </w:r>
      <w:r w:rsidRPr="00E54BE2">
        <w:rPr>
          <w:rFonts w:cs="Times New Roman"/>
          <w:rtl/>
        </w:rPr>
        <w:t xml:space="preserve"> </w:t>
      </w:r>
      <w:r w:rsidRPr="00E54BE2">
        <w:rPr>
          <w:rFonts w:cs="Times New Roman" w:hint="cs"/>
          <w:rtl/>
        </w:rPr>
        <w:t>سره</w:t>
      </w:r>
      <w:r w:rsidRPr="00E54BE2">
        <w:rPr>
          <w:rFonts w:cs="Times New Roman" w:hint="eastAsia"/>
          <w:rtl/>
        </w:rPr>
        <w:t> </w:t>
      </w:r>
      <w:r w:rsidRPr="00E54BE2">
        <w:rPr>
          <w:rFonts w:cs="Times New Roman" w:hint="cs"/>
          <w:rtl/>
        </w:rPr>
        <w:t>بیرته</w:t>
      </w:r>
      <w:r w:rsidRPr="00E54BE2">
        <w:rPr>
          <w:rFonts w:cs="Times New Roman" w:hint="eastAsia"/>
          <w:rtl/>
        </w:rPr>
        <w:t> </w:t>
      </w:r>
      <w:r w:rsidRPr="00E54BE2">
        <w:rPr>
          <w:rFonts w:cs="Times New Roman" w:hint="cs"/>
          <w:rtl/>
        </w:rPr>
        <w:t>وصل</w:t>
      </w:r>
      <w:r w:rsidRPr="00E54BE2">
        <w:rPr>
          <w:rFonts w:cs="Times New Roman" w:hint="eastAsia"/>
          <w:rtl/>
        </w:rPr>
        <w:t> </w:t>
      </w:r>
      <w:r w:rsidRPr="00E54BE2">
        <w:rPr>
          <w:rFonts w:cs="Times New Roman" w:hint="cs"/>
          <w:rtl/>
        </w:rPr>
        <w:t>شو</w:t>
      </w:r>
      <w:r w:rsidRPr="00E54BE2"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1403/08/05 </w:t>
      </w:r>
      <w:r w:rsidRPr="009358B3">
        <w:rPr>
          <w:rFonts w:cs="Times New Roman" w:hint="cs"/>
          <w:rtl/>
        </w:rPr>
        <w:t>خوست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ولایت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راپور</w:t>
      </w:r>
      <w:r w:rsidRPr="009358B3">
        <w:rPr>
          <w:rFonts w:cs="Times New Roman"/>
          <w:rtl/>
        </w:rPr>
        <w:t xml:space="preserve">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١. </w:t>
      </w:r>
      <w:r w:rsidRPr="009358B3">
        <w:rPr>
          <w:rFonts w:cs="Times New Roman" w:hint="cs"/>
          <w:rtl/>
        </w:rPr>
        <w:t>نن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ورز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206 </w:t>
      </w:r>
      <w:r w:rsidRPr="009358B3">
        <w:rPr>
          <w:rFonts w:cs="Times New Roman" w:hint="cs"/>
          <w:rtl/>
        </w:rPr>
        <w:t>سویچ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کار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نه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کولو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/>
        </w:rPr>
        <w:t>sfp module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بدلولو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سره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بیرته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جوړ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</w:t>
      </w:r>
      <w:r w:rsidRPr="009358B3">
        <w:rPr>
          <w:rFonts w:cs="Times New Roman"/>
          <w:rtl/>
        </w:rPr>
        <w:t xml:space="preserve">. </w:t>
      </w:r>
    </w:p>
    <w:p w:rsidR="004047A8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2.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/>
        </w:rPr>
        <w:t>dsl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لپاره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روتر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کنفیګر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شولو</w:t>
      </w:r>
      <w:r w:rsidRPr="009358B3">
        <w:rPr>
          <w:rFonts w:cs="Times New Roman"/>
          <w:rtl/>
        </w:rPr>
        <w:t>.</w:t>
      </w: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1403/08/06 </w:t>
      </w:r>
      <w:r w:rsidRPr="009358B3">
        <w:rPr>
          <w:rFonts w:cs="Times New Roman" w:hint="cs"/>
          <w:rtl/>
        </w:rPr>
        <w:t>خوست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ولایت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راپور</w:t>
      </w:r>
      <w:r w:rsidRPr="009358B3">
        <w:rPr>
          <w:rFonts w:cs="Times New Roman"/>
          <w:rtl/>
        </w:rPr>
        <w:t xml:space="preserve">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١. </w:t>
      </w:r>
      <w:r w:rsidRPr="009358B3">
        <w:rPr>
          <w:rFonts w:cs="Times New Roman" w:hint="cs"/>
          <w:rtl/>
        </w:rPr>
        <w:t>نن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شمل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خرم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ریاست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/>
        </w:rPr>
        <w:t>poe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مشکل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بدل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سیګنال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جوړ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کار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وکړلو</w:t>
      </w:r>
      <w:r w:rsidRPr="009358B3">
        <w:rPr>
          <w:rFonts w:cs="Times New Roman"/>
          <w:rtl/>
        </w:rPr>
        <w:t xml:space="preserve">.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2.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شمل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خرم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لپاره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نوی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روتر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کنفیګر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نوی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کیبلی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جوړی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شوی</w:t>
      </w:r>
      <w:r w:rsidRPr="009358B3">
        <w:rPr>
          <w:rFonts w:cs="Times New Roman"/>
          <w:rtl/>
        </w:rPr>
        <w:t>.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3.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ضد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حوادث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ریاست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ضعیف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فریکونسی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بدلولو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سیګنال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جوړولو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سره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بیرته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جوړ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</w:t>
      </w:r>
      <w:r w:rsidRPr="009358B3">
        <w:rPr>
          <w:rFonts w:cs="Times New Roman"/>
          <w:rtl/>
        </w:rPr>
        <w:t xml:space="preserve">.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4.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بریښنا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ریاست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فایبر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کیبل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مشکل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/>
        </w:rPr>
        <w:t>rj45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کیبل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زریعه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وصل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کار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وکړلو</w:t>
      </w:r>
      <w:r w:rsidRPr="009358B3">
        <w:rPr>
          <w:rFonts w:cs="Times New Roman"/>
          <w:rtl/>
        </w:rPr>
        <w:t xml:space="preserve">. </w:t>
      </w:r>
    </w:p>
    <w:p w:rsidR="004047A8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5.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/>
        </w:rPr>
        <w:t>dsl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لپاره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دوه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روتری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کنفیګر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شولی</w:t>
      </w:r>
      <w:r w:rsidRPr="009358B3">
        <w:rPr>
          <w:rFonts w:cs="Times New Roman"/>
          <w:rtl/>
        </w:rPr>
        <w:t>.</w:t>
      </w: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1403/08/07 </w:t>
      </w:r>
      <w:r w:rsidRPr="009358B3">
        <w:rPr>
          <w:rFonts w:cs="Times New Roman" w:hint="cs"/>
          <w:rtl/>
        </w:rPr>
        <w:t>خوست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ولایت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راپور</w:t>
      </w:r>
      <w:r w:rsidRPr="009358B3">
        <w:rPr>
          <w:rFonts w:cs="Times New Roman"/>
          <w:rtl/>
        </w:rPr>
        <w:t xml:space="preserve">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١. </w:t>
      </w:r>
      <w:r w:rsidRPr="009358B3">
        <w:rPr>
          <w:rFonts w:cs="Times New Roman" w:hint="cs"/>
          <w:rtl/>
        </w:rPr>
        <w:t>نن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فواید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عامه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ریاست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ضعیف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کستومر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طرف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فریکونسی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بدلولو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سره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بیرته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جوړ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ټول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راسیږی</w:t>
      </w:r>
      <w:r w:rsidRPr="009358B3">
        <w:rPr>
          <w:rFonts w:cs="Times New Roman"/>
          <w:rtl/>
        </w:rPr>
        <w:t xml:space="preserve">.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2.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میدان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هوایی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لپاره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دانه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فور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بیم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شولو</w:t>
      </w:r>
      <w:r w:rsidRPr="009358B3">
        <w:rPr>
          <w:rFonts w:cs="Times New Roman"/>
          <w:rtl/>
        </w:rPr>
        <w:t xml:space="preserve">.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3.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احصایی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ریاست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 </w:t>
      </w:r>
      <w:r w:rsidRPr="009358B3">
        <w:rPr>
          <w:rFonts w:cs="Times New Roman" w:hint="cs"/>
          <w:rtl/>
        </w:rPr>
        <w:t>سفید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کمزوری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مشکل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نه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لرل</w:t>
      </w:r>
      <w:r w:rsidRPr="009358B3">
        <w:rPr>
          <w:rFonts w:cs="Times New Roman"/>
          <w:rtl/>
        </w:rPr>
        <w:t xml:space="preserve">. </w:t>
      </w:r>
    </w:p>
    <w:p w:rsidR="004047A8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4.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تیلی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شاپ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فریکونسی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بدله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شوه</w:t>
      </w: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1403/08/08 </w:t>
      </w:r>
      <w:r w:rsidRPr="009358B3">
        <w:rPr>
          <w:rFonts w:cs="Times New Roman" w:hint="cs"/>
          <w:rtl/>
        </w:rPr>
        <w:t>خوست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ولایت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راپور</w:t>
      </w:r>
      <w:r w:rsidRPr="009358B3">
        <w:rPr>
          <w:rFonts w:cs="Times New Roman"/>
          <w:rtl/>
        </w:rPr>
        <w:t xml:space="preserve">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١. </w:t>
      </w:r>
      <w:r w:rsidRPr="009358B3">
        <w:rPr>
          <w:rFonts w:cs="Times New Roman" w:hint="cs"/>
          <w:rtl/>
        </w:rPr>
        <w:t>نن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ښاری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محکمی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ضعیف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کستومر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طرف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فریکونسی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تغیرات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راوستل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شولو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اوس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مشکل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نه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لری</w:t>
      </w:r>
      <w:r w:rsidRPr="009358B3">
        <w:rPr>
          <w:rFonts w:cs="Times New Roman"/>
          <w:rtl/>
        </w:rPr>
        <w:t xml:space="preserve">.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2.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استناف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محکمی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هم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فریکونسی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سیګنال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اوس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سم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کار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کوی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مکمل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بندوید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راسیږی</w:t>
      </w:r>
      <w:r w:rsidRPr="009358B3">
        <w:rPr>
          <w:rFonts w:cs="Times New Roman"/>
          <w:rtl/>
        </w:rPr>
        <w:t xml:space="preserve">.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3.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څارنوالی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لپاره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سیګنال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فریکونسی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تغیرات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راوستل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شولو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اوس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مشکل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نه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لری</w:t>
      </w:r>
      <w:r w:rsidRPr="009358B3">
        <w:rPr>
          <w:rFonts w:cs="Times New Roman"/>
          <w:rtl/>
        </w:rPr>
        <w:t xml:space="preserve">.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4.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افغان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ګټوی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لپاره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ایمیل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جواب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ورکړل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</w:t>
      </w:r>
      <w:r w:rsidRPr="009358B3">
        <w:rPr>
          <w:rFonts w:cs="Times New Roman"/>
          <w:rtl/>
        </w:rPr>
        <w:t xml:space="preserve">. </w:t>
      </w:r>
    </w:p>
    <w:p w:rsidR="004047A8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5.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سویچ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روم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څخه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نظارت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ترسره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شو</w:t>
      </w: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9358B3" w:rsidRPr="009358B3" w:rsidRDefault="009358B3" w:rsidP="009358B3">
      <w:pPr>
        <w:pBdr>
          <w:bottom w:val="doub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lastRenderedPageBreak/>
        <w:t xml:space="preserve">1403/08/09 </w:t>
      </w:r>
      <w:r w:rsidRPr="009358B3">
        <w:rPr>
          <w:rFonts w:cs="Times New Roman" w:hint="cs"/>
          <w:rtl/>
        </w:rPr>
        <w:t>خوست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ولایت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راپور</w:t>
      </w:r>
      <w:r w:rsidRPr="009358B3">
        <w:rPr>
          <w:rFonts w:cs="Times New Roman"/>
          <w:rtl/>
        </w:rPr>
        <w:t xml:space="preserve"> </w:t>
      </w:r>
    </w:p>
    <w:p w:rsidR="009358B3" w:rsidRPr="009358B3" w:rsidRDefault="009358B3" w:rsidP="009358B3">
      <w:pPr>
        <w:pBdr>
          <w:bottom w:val="doub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١. </w:t>
      </w:r>
      <w:r w:rsidRPr="009358B3">
        <w:rPr>
          <w:rFonts w:cs="Times New Roman" w:hint="cs"/>
          <w:rtl/>
        </w:rPr>
        <w:t>نن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فایبر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کستومر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نوی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انسټال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همدارنگه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کیبل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کاشی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هم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شول</w:t>
      </w:r>
      <w:r w:rsidRPr="009358B3">
        <w:rPr>
          <w:rFonts w:cs="Times New Roman"/>
          <w:rtl/>
        </w:rPr>
        <w:t>.</w:t>
      </w:r>
    </w:p>
    <w:p w:rsidR="004047A8" w:rsidRDefault="009358B3" w:rsidP="009358B3">
      <w:pPr>
        <w:pBdr>
          <w:bottom w:val="doub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2.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٢٠٦ </w:t>
      </w:r>
      <w:r w:rsidRPr="009358B3">
        <w:rPr>
          <w:rFonts w:cs="Times New Roman" w:hint="cs"/>
          <w:rtl/>
        </w:rPr>
        <w:t>سویچ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دا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دوه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ورځی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کیبل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مشکل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حل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نورمال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شو</w:t>
      </w:r>
    </w:p>
    <w:p w:rsidR="009358B3" w:rsidRDefault="009358B3" w:rsidP="009358B3">
      <w:pPr>
        <w:pBdr>
          <w:bottom w:val="doub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9358B3" w:rsidRPr="009358B3" w:rsidRDefault="009358B3" w:rsidP="009358B3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1403/08/10 </w:t>
      </w:r>
      <w:r w:rsidRPr="009358B3">
        <w:rPr>
          <w:rFonts w:cs="Times New Roman" w:hint="cs"/>
          <w:rtl/>
        </w:rPr>
        <w:t>خوست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ولایت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راپور</w:t>
      </w:r>
      <w:r w:rsidRPr="009358B3">
        <w:rPr>
          <w:rFonts w:cs="Times New Roman"/>
          <w:rtl/>
        </w:rPr>
        <w:t xml:space="preserve"> </w:t>
      </w:r>
    </w:p>
    <w:p w:rsidR="009358B3" w:rsidRPr="009358B3" w:rsidRDefault="009358B3" w:rsidP="009358B3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١. </w:t>
      </w:r>
      <w:r w:rsidRPr="009358B3">
        <w:rPr>
          <w:rFonts w:cs="Times New Roman" w:hint="cs"/>
          <w:rtl/>
        </w:rPr>
        <w:t>نن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فایبر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کستومر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/>
        </w:rPr>
        <w:t>IT switch Rack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ځای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ځای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نوی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/>
        </w:rPr>
        <w:t>Rack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ځای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ځای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شول</w:t>
      </w:r>
      <w:r w:rsidRPr="009358B3">
        <w:rPr>
          <w:rFonts w:cs="Times New Roman"/>
          <w:rtl/>
        </w:rPr>
        <w:t>.</w:t>
      </w:r>
    </w:p>
    <w:p w:rsidR="009358B3" w:rsidRDefault="009358B3" w:rsidP="009358B3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2.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احصایی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دوهم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مرکز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سیګنال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قطع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بیرته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جوړ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کار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وکړلو</w:t>
      </w:r>
      <w:r w:rsidRPr="009358B3">
        <w:rPr>
          <w:rFonts w:cs="Times New Roman"/>
          <w:rtl/>
        </w:rPr>
        <w:t>.</w:t>
      </w:r>
    </w:p>
    <w:p w:rsidR="009358B3" w:rsidRDefault="009358B3" w:rsidP="009358B3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</w:p>
    <w:p w:rsidR="009358B3" w:rsidRPr="009358B3" w:rsidRDefault="009358B3" w:rsidP="009358B3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1403/08/13 </w:t>
      </w:r>
      <w:r w:rsidRPr="009358B3">
        <w:rPr>
          <w:rFonts w:cs="Times New Roman" w:hint="cs"/>
          <w:rtl/>
        </w:rPr>
        <w:t>خوست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ولایت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راپور</w:t>
      </w:r>
      <w:r w:rsidRPr="009358B3">
        <w:rPr>
          <w:rFonts w:cs="Times New Roman"/>
          <w:rtl/>
        </w:rPr>
        <w:t xml:space="preserve"> </w:t>
      </w:r>
    </w:p>
    <w:p w:rsidR="009358B3" w:rsidRP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١. </w:t>
      </w:r>
      <w:r w:rsidRPr="009358B3">
        <w:rPr>
          <w:rFonts w:cs="Times New Roman" w:hint="cs"/>
          <w:rtl/>
        </w:rPr>
        <w:t>نن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ورځ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قبایلو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چارو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ریاست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سیګنال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کستومر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طرف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ته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کار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ونه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کړلو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سبا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به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انشاالله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کار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پری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وکړو</w:t>
      </w:r>
      <w:r w:rsidRPr="009358B3">
        <w:rPr>
          <w:rFonts w:cs="Times New Roman"/>
          <w:rtl/>
        </w:rPr>
        <w:t xml:space="preserve">. </w:t>
      </w:r>
    </w:p>
    <w:p w:rsidR="004047A8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  <w:r w:rsidRPr="009358B3">
        <w:rPr>
          <w:rFonts w:cs="Times New Roman"/>
          <w:rtl/>
        </w:rPr>
        <w:t xml:space="preserve">2. </w:t>
      </w:r>
      <w:r w:rsidRPr="009358B3">
        <w:rPr>
          <w:rFonts w:cs="Times New Roman" w:hint="cs"/>
          <w:rtl/>
        </w:rPr>
        <w:t>د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میدان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هوایی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انترنیت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ضعیف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وو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سیګنال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چیک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شو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او</w:t>
      </w:r>
      <w:r w:rsidRPr="009358B3">
        <w:rPr>
          <w:rFonts w:cs="Times New Roman"/>
          <w:rtl/>
        </w:rPr>
        <w:t xml:space="preserve"> </w:t>
      </w:r>
      <w:r w:rsidRPr="009358B3">
        <w:rPr>
          <w:rFonts w:cs="Times New Roman" w:hint="cs"/>
          <w:rtl/>
        </w:rPr>
        <w:t>فریکونسی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یی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بدله</w:t>
      </w:r>
      <w:r w:rsidRPr="009358B3">
        <w:rPr>
          <w:rFonts w:cs="Times New Roman" w:hint="eastAsia"/>
          <w:rtl/>
        </w:rPr>
        <w:t> </w:t>
      </w:r>
      <w:r w:rsidRPr="009358B3">
        <w:rPr>
          <w:rFonts w:cs="Times New Roman" w:hint="cs"/>
          <w:rtl/>
        </w:rPr>
        <w:t>شوه</w:t>
      </w:r>
      <w:r w:rsidRPr="009358B3">
        <w:rPr>
          <w:rFonts w:cs="Times New Roman"/>
          <w:rtl/>
        </w:rPr>
        <w:t>.</w:t>
      </w: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1403/08/15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١. </w:t>
      </w:r>
      <w:r w:rsidRPr="00DC4675">
        <w:rPr>
          <w:rFonts w:cs="Times New Roman" w:hint="cs"/>
          <w:rtl/>
        </w:rPr>
        <w:t>نن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ورځ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قبایلو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چارو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بیرته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رسیت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وکړلو</w:t>
      </w:r>
      <w:r w:rsidRPr="00DC4675">
        <w:rPr>
          <w:rFonts w:cs="Times New Roman"/>
          <w:rtl/>
        </w:rPr>
        <w:t xml:space="preserve"> 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میدان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هوایی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سپید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چیک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فریکونسی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تعین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شوله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3.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رادیو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تلویزیون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شپږو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ایمبی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پشنهاد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جواب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کړل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>.</w:t>
      </w:r>
    </w:p>
    <w:p w:rsidR="004047A8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4.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dsl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شبکی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روتری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شولی</w:t>
      </w:r>
      <w:r w:rsidRPr="00DC4675">
        <w:rPr>
          <w:rFonts w:cs="Times New Roman"/>
          <w:rtl/>
        </w:rPr>
        <w:t>.</w:t>
      </w: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1403/08/16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١. </w:t>
      </w:r>
      <w:r w:rsidRPr="00DC4675">
        <w:rPr>
          <w:rFonts w:cs="Times New Roman" w:hint="cs"/>
          <w:rtl/>
        </w:rPr>
        <w:t>نن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ورځ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سویچ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روم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local area network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ساحه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صفا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شوه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local area network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څومره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اضافی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رک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څخه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کړل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شوی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3. </w:t>
      </w:r>
      <w:r w:rsidRPr="00DC4675">
        <w:rPr>
          <w:rFonts w:cs="Times New Roman" w:hint="cs"/>
          <w:rtl/>
        </w:rPr>
        <w:t>ټولی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ټولی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شوی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4.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IT switch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poe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سوری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اوسپنیز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جوړ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رک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نصب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</w:t>
      </w:r>
      <w:r w:rsidRPr="00DC4675">
        <w:rPr>
          <w:rFonts w:cs="Times New Roman"/>
          <w:rtl/>
        </w:rPr>
        <w:t>.</w:t>
      </w:r>
    </w:p>
    <w:p w:rsidR="004047A8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5. </w:t>
      </w:r>
      <w:r w:rsidRPr="00DC4675">
        <w:rPr>
          <w:rFonts w:cs="Times New Roman" w:hint="cs"/>
          <w:rtl/>
        </w:rPr>
        <w:t>سبا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انشاالله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ټولی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poe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به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منظم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ولګول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شی</w:t>
      </w: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1403/08/19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١. </w:t>
      </w:r>
      <w:r w:rsidRPr="00DC4675">
        <w:rPr>
          <w:rFonts w:cs="Times New Roman" w:hint="cs"/>
          <w:rtl/>
        </w:rPr>
        <w:t>نن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ورځ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هم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IT switch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تیره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دا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ورځی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کیږی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مسلسل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جاری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تقریبا</w:t>
      </w:r>
      <w:r w:rsidRPr="00DC4675">
        <w:rPr>
          <w:rFonts w:cs="Times New Roman"/>
          <w:rtl/>
        </w:rPr>
        <w:t xml:space="preserve"> ٩٠ </w:t>
      </w:r>
      <w:r w:rsidRPr="00DC4675">
        <w:rPr>
          <w:rFonts w:cs="Times New Roman" w:hint="cs"/>
          <w:rtl/>
        </w:rPr>
        <w:t>فیصده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ترسره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څخه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وروسته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عکس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همدلته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اپلود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کړم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dsl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روتری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شولی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3.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فایبر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مشکل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حل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4.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٢٠٦ </w:t>
      </w:r>
      <w:r w:rsidRPr="00DC4675">
        <w:rPr>
          <w:rFonts w:cs="Times New Roman" w:hint="cs"/>
          <w:rtl/>
        </w:rPr>
        <w:t>سویچ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مشکل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نښه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موږک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لخوا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تخریب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بیرته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5. </w:t>
      </w:r>
      <w:r w:rsidRPr="00DC4675">
        <w:rPr>
          <w:rFonts w:cs="Times New Roman" w:hint="cs"/>
          <w:rtl/>
        </w:rPr>
        <w:t>خو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اوسه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٢٠٦ </w:t>
      </w:r>
      <w:r w:rsidRPr="00DC4675">
        <w:rPr>
          <w:rFonts w:cs="Times New Roman" w:hint="cs"/>
          <w:rtl/>
        </w:rPr>
        <w:t>سویچ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برق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مشکل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حل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اکثره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برق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لخوا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ډونډ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کیږی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6.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احصایی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مرکز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فریکونسی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مشکل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وکړلو</w:t>
      </w:r>
      <w:r w:rsidRPr="00DC4675">
        <w:rPr>
          <w:rFonts w:cs="Times New Roman"/>
          <w:rtl/>
        </w:rPr>
        <w:t xml:space="preserve">. </w:t>
      </w:r>
    </w:p>
    <w:p w:rsidR="004047A8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7.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٦ </w:t>
      </w:r>
      <w:r w:rsidRPr="00DC4675">
        <w:rPr>
          <w:rFonts w:cs="Times New Roman" w:hint="cs"/>
          <w:rtl/>
        </w:rPr>
        <w:t>ایمبی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پشنهاد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ته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جواب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ورکړل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>.</w:t>
      </w: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C4675" w:rsidRPr="00DC4675" w:rsidRDefault="00DC4675" w:rsidP="00DC4675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DC4675">
        <w:rPr>
          <w:rFonts w:cs="Times New Roman"/>
          <w:rtl/>
        </w:rPr>
        <w:t xml:space="preserve">1403/08/20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Default="00DC4675" w:rsidP="00DC4675">
      <w:pPr>
        <w:pStyle w:val="ListParagraph"/>
        <w:numPr>
          <w:ilvl w:val="0"/>
          <w:numId w:val="7"/>
        </w:num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 w:hint="cs"/>
          <w:rtl/>
        </w:rPr>
        <w:lastRenderedPageBreak/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ورځو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څخه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وروسته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IT switch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poe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شکل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ولګول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عکسونه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لاندی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pStyle w:val="ListParagraph"/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 w:hint="cs"/>
          <w:rtl/>
        </w:rPr>
        <w:t>دی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Style w:val="ListParagraph"/>
        <w:numPr>
          <w:ilvl w:val="0"/>
          <w:numId w:val="7"/>
        </w:numPr>
        <w:pBdr>
          <w:bottom w:val="double" w:sz="6" w:space="1" w:color="auto"/>
        </w:pBdr>
        <w:bidi/>
        <w:rPr>
          <w:rFonts w:cs="Times New Roman"/>
        </w:rPr>
      </w:pPr>
    </w:p>
    <w:p w:rsidR="00DC4675" w:rsidRPr="00DC4675" w:rsidRDefault="00DC4675" w:rsidP="00DC4675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ISP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روتری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شولی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DC4675">
        <w:rPr>
          <w:rFonts w:cs="Times New Roman"/>
          <w:rtl/>
        </w:rPr>
        <w:t xml:space="preserve">3.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میدان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هوایی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اطلاعاتو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فرهنګ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باندی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وشولو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وکړلو</w:t>
      </w:r>
      <w:r w:rsidRPr="00DC4675">
        <w:rPr>
          <w:rFonts w:cs="Times New Roman"/>
          <w:rtl/>
        </w:rPr>
        <w:t>. </w:t>
      </w:r>
    </w:p>
    <w:p w:rsidR="008533C1" w:rsidRPr="008533C1" w:rsidRDefault="00DC4675" w:rsidP="00DC4675">
      <w:pPr>
        <w:pBdr>
          <w:bottom w:val="double" w:sz="6" w:space="1" w:color="auto"/>
        </w:pBdr>
        <w:bidi/>
        <w:ind w:left="360"/>
        <w:rPr>
          <w:rFonts w:cs="Times New Roman"/>
        </w:rPr>
      </w:pPr>
      <w:r w:rsidRPr="00DC4675">
        <w:rPr>
          <w:rFonts w:cs="Times New Roman"/>
          <w:rtl/>
        </w:rPr>
        <w:t>4</w:t>
      </w:r>
    </w:p>
    <w:p w:rsidR="00DC4675" w:rsidRDefault="00DC4675" w:rsidP="00DC4675">
      <w:pPr>
        <w:bidi/>
        <w:rPr>
          <w:rFonts w:cs="Times New Roman"/>
        </w:rPr>
      </w:pPr>
    </w:p>
    <w:p w:rsidR="00DC4675" w:rsidRPr="008533C1" w:rsidRDefault="00DC4675" w:rsidP="00DC4675">
      <w:pPr>
        <w:bidi/>
        <w:rPr>
          <w:rFonts w:cs="Times New Roman"/>
        </w:rPr>
      </w:pPr>
    </w:p>
    <w:p w:rsidR="00DC4675" w:rsidRPr="00DC4675" w:rsidRDefault="00DC4675" w:rsidP="00DC4675">
      <w:pPr>
        <w:bidi/>
        <w:rPr>
          <w:rFonts w:cs="Times New Roman"/>
        </w:rPr>
      </w:pPr>
      <w:r w:rsidRPr="00DC4675">
        <w:rPr>
          <w:rFonts w:cs="Times New Roman"/>
          <w:rtl/>
        </w:rPr>
        <w:t xml:space="preserve">1403/08/20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bidi/>
        <w:rPr>
          <w:rFonts w:cs="Times New Roman"/>
        </w:rPr>
      </w:pPr>
      <w:r w:rsidRPr="00DC4675">
        <w:rPr>
          <w:rFonts w:cs="Times New Roman"/>
          <w:rtl/>
        </w:rPr>
        <w:t xml:space="preserve">١.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ورځو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څخه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وروسته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IT switch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poe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شکل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ولګول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عکسونه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لاندی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دی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bidi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ISP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روتری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شولی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bidi/>
        <w:rPr>
          <w:rFonts w:cs="Times New Roman"/>
        </w:rPr>
      </w:pPr>
      <w:r w:rsidRPr="00DC4675">
        <w:rPr>
          <w:rFonts w:cs="Times New Roman"/>
          <w:rtl/>
        </w:rPr>
        <w:t xml:space="preserve">3.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میدان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هوایی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اطلاعاتو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فرهنګ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باندی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وشولو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وکړلو</w:t>
      </w:r>
      <w:r w:rsidRPr="00DC4675">
        <w:rPr>
          <w:rFonts w:cs="Times New Roman"/>
          <w:rtl/>
        </w:rPr>
        <w:t>. </w:t>
      </w:r>
    </w:p>
    <w:p w:rsidR="00DC4675" w:rsidRDefault="00DC4675" w:rsidP="00DC4675">
      <w:pPr>
        <w:bidi/>
        <w:rPr>
          <w:rFonts w:cs="Times New Roman"/>
        </w:rPr>
      </w:pP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1403/08/21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١.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سویچونه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moc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٢٠٦ </w:t>
      </w:r>
      <w:r w:rsidRPr="00DC4675">
        <w:rPr>
          <w:rFonts w:cs="Times New Roman" w:hint="cs"/>
          <w:rtl/>
        </w:rPr>
        <w:t>سویچ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سبا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انشاالله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نصب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شی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اطلاعاتو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فرهنګ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p2p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مشکل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راعلی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وکړلو</w:t>
      </w:r>
      <w:r w:rsidRPr="00DC4675">
        <w:rPr>
          <w:rFonts w:cs="Times New Roman"/>
          <w:rtl/>
        </w:rPr>
        <w:t xml:space="preserve">. </w:t>
      </w:r>
    </w:p>
    <w:p w:rsidR="004047A8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3.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احصایی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فریکونسی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باندی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وشولو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خو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اوسه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ډول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سبا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انشاالله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وخت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پری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وکړو</w:t>
      </w:r>
      <w:r w:rsidRPr="00DC4675">
        <w:rPr>
          <w:rFonts w:cs="Times New Roman"/>
          <w:rtl/>
        </w:rPr>
        <w:t>. </w:t>
      </w: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1403/08/22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١. </w:t>
      </w:r>
      <w:r w:rsidRPr="00DC4675">
        <w:rPr>
          <w:rFonts w:cs="Times New Roman" w:hint="cs"/>
          <w:rtl/>
        </w:rPr>
        <w:t>نن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سویچ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زاړه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څخه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بدل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شپی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بجو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څخه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شروع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سهاره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پوری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ټول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سیستم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اماده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کمپلکس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سویچ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هم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بدل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سیتم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اماده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3.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احصایی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سیګنال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برابر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رسیت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وکړلو</w:t>
      </w:r>
      <w:r w:rsidRPr="00DC4675">
        <w:rPr>
          <w:rFonts w:cs="Times New Roman"/>
          <w:rtl/>
        </w:rPr>
        <w:t xml:space="preserve">. </w:t>
      </w:r>
    </w:p>
    <w:p w:rsid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4.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انکشاف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دهات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ضعیف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فریکونسی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بدله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وکړلو</w:t>
      </w:r>
      <w:r w:rsidRPr="00DC4675">
        <w:rPr>
          <w:rFonts w:cs="Times New Roman"/>
          <w:rtl/>
        </w:rPr>
        <w:t>. </w:t>
      </w:r>
    </w:p>
    <w:p w:rsid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1403/08/22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١. </w:t>
      </w:r>
      <w:r w:rsidRPr="00DC4675">
        <w:rPr>
          <w:rFonts w:cs="Times New Roman" w:hint="cs"/>
          <w:rtl/>
        </w:rPr>
        <w:t>نن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4</w:t>
      </w:r>
      <w:r w:rsidRPr="00DC4675">
        <w:rPr>
          <w:rFonts w:cs="Times New Roman"/>
        </w:rPr>
        <w:t>G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٢٠ </w:t>
      </w:r>
      <w:r w:rsidRPr="00DC4675">
        <w:rPr>
          <w:rFonts w:cs="Times New Roman" w:hint="cs"/>
          <w:rtl/>
        </w:rPr>
        <w:t>جی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ډیټا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ډولونډ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شوه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سویچ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روم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فایبر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اصلاح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وشوه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شکل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ترتیب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>3.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4</w:t>
      </w:r>
      <w:r w:rsidRPr="00DC4675">
        <w:rPr>
          <w:rFonts w:cs="Times New Roman"/>
        </w:rPr>
        <w:t>G team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ترتیب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کولو</w:t>
      </w:r>
      <w:r w:rsidRPr="00DC4675">
        <w:rPr>
          <w:rFonts w:cs="Times New Roman"/>
          <w:rtl/>
        </w:rPr>
        <w:t xml:space="preserve">  </w:t>
      </w:r>
      <w:r w:rsidRPr="00DC4675">
        <w:rPr>
          <w:rFonts w:cs="Times New Roman" w:hint="cs"/>
          <w:rtl/>
        </w:rPr>
        <w:t>کی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مرسته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ترسره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شوه</w:t>
      </w:r>
      <w:r w:rsidRPr="00DC4675">
        <w:rPr>
          <w:rFonts w:cs="Times New Roman"/>
          <w:rtl/>
        </w:rPr>
        <w:t>.</w:t>
      </w:r>
    </w:p>
    <w:p w:rsidR="004047A8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انکشاف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دهات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چیک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مشکل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نه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لرل</w:t>
      </w: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1403/08/24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١. </w:t>
      </w:r>
      <w:r w:rsidRPr="00DC4675">
        <w:rPr>
          <w:rFonts w:cs="Times New Roman" w:hint="cs"/>
          <w:rtl/>
        </w:rPr>
        <w:t>نن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نظامی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محکمی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poe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مشکل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حل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همدارنګه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فریکونسی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هم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تغیرات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راوستل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اوس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کوی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فواید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عامه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قرارداد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امضا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مرکز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بندوید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زیاتولو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شریک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3.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٢٠٦ </w:t>
      </w:r>
      <w:r w:rsidRPr="00DC4675">
        <w:rPr>
          <w:rFonts w:cs="Times New Roman" w:hint="cs"/>
          <w:rtl/>
        </w:rPr>
        <w:t>سویچ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اضافی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کړل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شوی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4.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isp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روتری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شولی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lastRenderedPageBreak/>
        <w:t xml:space="preserve">5.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4</w:t>
      </w:r>
      <w:r w:rsidRPr="00DC4675">
        <w:rPr>
          <w:rFonts w:cs="Times New Roman"/>
        </w:rPr>
        <w:t>G team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سافټویر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په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راټولولو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مرسته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وشوه</w:t>
      </w:r>
      <w:r w:rsidRPr="00DC4675">
        <w:rPr>
          <w:rFonts w:cs="Times New Roman"/>
          <w:rtl/>
        </w:rPr>
        <w:t xml:space="preserve">. </w:t>
      </w:r>
    </w:p>
    <w:p w:rsidR="004047A8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6.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dsl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ورژن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روتری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شولی</w:t>
      </w:r>
      <w:r w:rsidRPr="00DC4675">
        <w:rPr>
          <w:rFonts w:cs="Times New Roman"/>
          <w:rtl/>
        </w:rPr>
        <w:t>.</w:t>
      </w:r>
    </w:p>
    <w:p w:rsidR="00DC4675" w:rsidRDefault="00DC4675" w:rsidP="00DC4675">
      <w:pPr>
        <w:pBdr>
          <w:bottom w:val="doub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double" w:sz="6" w:space="1" w:color="auto"/>
        </w:pBdr>
        <w:bidi/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1403/08/26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ولایت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راپور</w:t>
      </w:r>
      <w:r w:rsidRPr="00DC4675">
        <w:rPr>
          <w:rFonts w:cs="Times New Roman"/>
          <w:rtl/>
        </w:rPr>
        <w:t xml:space="preserve"> </w:t>
      </w: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١. </w:t>
      </w:r>
      <w:r w:rsidRPr="00DC4675">
        <w:rPr>
          <w:rFonts w:cs="Times New Roman" w:hint="cs"/>
          <w:rtl/>
        </w:rPr>
        <w:t>نن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ورز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VNT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شرکت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300</w:t>
      </w:r>
      <w:r w:rsidRPr="00DC4675">
        <w:rPr>
          <w:rFonts w:cs="Times New Roman"/>
        </w:rPr>
        <w:t>mb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لینک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فعال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2.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IT SWITCH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کیبلی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منظمی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شولی</w:t>
      </w:r>
      <w:r w:rsidRPr="00DC4675">
        <w:rPr>
          <w:rFonts w:cs="Times New Roman"/>
          <w:rtl/>
        </w:rPr>
        <w:t>.</w:t>
      </w: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3.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ټولنیز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چارو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چی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قطع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سیګنال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برابر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یی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کار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وکړلو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4.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فواید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عامه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ریاست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زیاتولو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مرکز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ایمیل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وکړل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5.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خوست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رادیو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تلویزیون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٦ </w:t>
      </w:r>
      <w:r w:rsidRPr="00DC4675">
        <w:rPr>
          <w:rFonts w:cs="Times New Roman" w:hint="cs"/>
          <w:rtl/>
        </w:rPr>
        <w:t>ایم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بی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انترنیت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ایمیل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مرکز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ته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ولیږل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</w:t>
      </w:r>
      <w:r w:rsidRPr="00DC4675">
        <w:rPr>
          <w:rFonts w:cs="Times New Roman"/>
          <w:rtl/>
        </w:rPr>
        <w:t xml:space="preserve">. </w:t>
      </w:r>
    </w:p>
    <w:p w:rsidR="00DC4675" w:rsidRP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6.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ISP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لپاره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دوه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روتر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کنفیګر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شول</w:t>
      </w:r>
      <w:r w:rsidRPr="00DC4675">
        <w:rPr>
          <w:rFonts w:cs="Times New Roman"/>
          <w:rtl/>
        </w:rPr>
        <w:t xml:space="preserve">. </w:t>
      </w:r>
    </w:p>
    <w:p w:rsidR="004047A8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  <w:r w:rsidRPr="00DC4675">
        <w:rPr>
          <w:rFonts w:cs="Times New Roman"/>
          <w:rtl/>
        </w:rPr>
        <w:t xml:space="preserve">7.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BSS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مسول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دپاره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نوی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د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/>
        </w:rPr>
        <w:t>cat6 cable</w:t>
      </w:r>
      <w:r w:rsidRPr="00DC4675">
        <w:rPr>
          <w:rFonts w:cs="Times New Roman"/>
          <w:rtl/>
        </w:rPr>
        <w:t xml:space="preserve"> </w:t>
      </w:r>
      <w:r w:rsidRPr="00DC4675">
        <w:rPr>
          <w:rFonts w:cs="Times New Roman" w:hint="cs"/>
          <w:rtl/>
        </w:rPr>
        <w:t>جوړ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او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منظم</w:t>
      </w:r>
      <w:r w:rsidRPr="00DC4675">
        <w:rPr>
          <w:rFonts w:cs="Times New Roman" w:hint="eastAsia"/>
          <w:rtl/>
        </w:rPr>
        <w:t> </w:t>
      </w:r>
      <w:r w:rsidRPr="00DC4675">
        <w:rPr>
          <w:rFonts w:cs="Times New Roman" w:hint="cs"/>
          <w:rtl/>
        </w:rPr>
        <w:t>شولو</w:t>
      </w:r>
      <w:r w:rsidRPr="00DC4675">
        <w:rPr>
          <w:rFonts w:cs="Times New Roman"/>
          <w:rtl/>
        </w:rPr>
        <w:t>.</w:t>
      </w:r>
    </w:p>
    <w:p w:rsid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pBdr>
          <w:bottom w:val="single" w:sz="6" w:space="1" w:color="auto"/>
        </w:pBdr>
        <w:bidi/>
      </w:pPr>
    </w:p>
    <w:p w:rsidR="004047A8" w:rsidRDefault="004047A8" w:rsidP="004047A8">
      <w:pPr>
        <w:bidi/>
      </w:pPr>
    </w:p>
    <w:p w:rsidR="00DC4675" w:rsidRDefault="00DC4675" w:rsidP="00DC4675">
      <w:pPr>
        <w:bidi/>
      </w:pPr>
      <w:r>
        <w:rPr>
          <w:rFonts w:cs="Times New Roman"/>
          <w:rtl/>
        </w:rPr>
        <w:t xml:space="preserve">1403/08/28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DC4675" w:rsidRDefault="00DC4675" w:rsidP="00DC4675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زراعت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4</w:t>
      </w:r>
      <w:r>
        <w:t>g team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لخوا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ځایه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DC4675" w:rsidRDefault="00DC4675" w:rsidP="00DC4675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انکشاف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دهات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صحيح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</w:p>
    <w:p w:rsidR="00DC4675" w:rsidRDefault="00DC4675" w:rsidP="00DC4675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اقتصاد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قبایلو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شریک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DC4675" w:rsidRDefault="00DC4675" w:rsidP="00DC4675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رادیو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تلویزیون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.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اوسه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میکرویو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ټیم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لخوا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کنفرم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>.</w:t>
      </w:r>
    </w:p>
    <w:p w:rsidR="00DC4675" w:rsidRDefault="00DC4675" w:rsidP="00DC4675">
      <w:pPr>
        <w:bidi/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 xml:space="preserve">. </w:t>
      </w:r>
    </w:p>
    <w:p w:rsidR="004047A8" w:rsidRDefault="00DC4675" w:rsidP="00DC4675">
      <w:pPr>
        <w:bidi/>
        <w:rPr>
          <w:rFonts w:cs="Times New Roman"/>
        </w:rPr>
      </w:pPr>
      <w:r>
        <w:rPr>
          <w:rFonts w:cs="Times New Roman"/>
          <w:rtl/>
        </w:rPr>
        <w:t xml:space="preserve">6.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روپیو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اطمینان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مکتوب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ترلاسه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</w:t>
      </w:r>
    </w:p>
    <w:p w:rsid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bidi/>
        <w:rPr>
          <w:rFonts w:cs="Times New Roman"/>
        </w:rPr>
      </w:pPr>
    </w:p>
    <w:p w:rsidR="00DC4675" w:rsidRDefault="00DC4675" w:rsidP="00DC4675">
      <w:pPr>
        <w:bidi/>
      </w:pPr>
      <w:r>
        <w:rPr>
          <w:rFonts w:cs="Times New Roman"/>
          <w:rtl/>
        </w:rPr>
        <w:t xml:space="preserve">1403/08/29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DC4675" w:rsidRDefault="00DC4675" w:rsidP="00DC4675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رادیو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تلویزیون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moc switch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سلام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001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همغلته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انشاالله</w:t>
      </w:r>
      <w:r>
        <w:rPr>
          <w:rFonts w:cs="Times New Roman"/>
          <w:rtl/>
        </w:rPr>
        <w:t xml:space="preserve"> </w:t>
      </w:r>
      <w:r>
        <w:t>p2p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انستالیشن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>.</w:t>
      </w:r>
    </w:p>
    <w:p w:rsidR="00DC4675" w:rsidRDefault="00DC4675" w:rsidP="00DC4675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کنفیګر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>.</w:t>
      </w:r>
    </w:p>
    <w:p w:rsidR="00DC4675" w:rsidRDefault="00DC4675" w:rsidP="00DC4675">
      <w:pPr>
        <w:pBdr>
          <w:bottom w:val="single" w:sz="6" w:space="1" w:color="auto"/>
        </w:pBdr>
        <w:bidi/>
        <w:rPr>
          <w:rFonts w:cs="Times New Roman"/>
        </w:rPr>
      </w:pPr>
    </w:p>
    <w:p w:rsidR="00DC4675" w:rsidRDefault="00DC4675" w:rsidP="00DC4675">
      <w:pPr>
        <w:bidi/>
        <w:rPr>
          <w:rFonts w:cs="Times New Roman"/>
        </w:rPr>
      </w:pPr>
    </w:p>
    <w:p w:rsidR="002D1D63" w:rsidRDefault="002D1D63" w:rsidP="002D1D63">
      <w:pPr>
        <w:bidi/>
      </w:pPr>
      <w:r>
        <w:rPr>
          <w:rFonts w:cs="Times New Roman"/>
          <w:rtl/>
        </w:rPr>
        <w:t xml:space="preserve">1403/08/30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2D1D63" w:rsidRDefault="002D1D63" w:rsidP="002D1D63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رادیو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تلویزیون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p2p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انستالیشن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. </w:t>
      </w:r>
    </w:p>
    <w:p w:rsidR="002D1D63" w:rsidRDefault="002D1D63" w:rsidP="002D1D63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رادیو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تلویزیون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شپږ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DC4675" w:rsidRDefault="002D1D63" w:rsidP="002D1D63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کنفیګر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شولی</w:t>
      </w:r>
    </w:p>
    <w:p w:rsidR="002D1D63" w:rsidRDefault="002D1D63" w:rsidP="002D1D63">
      <w:pPr>
        <w:pBdr>
          <w:bottom w:val="single" w:sz="6" w:space="1" w:color="auto"/>
        </w:pBdr>
        <w:bidi/>
        <w:rPr>
          <w:rFonts w:cs="Times New Roman"/>
        </w:rPr>
      </w:pPr>
    </w:p>
    <w:p w:rsidR="002D1D63" w:rsidRDefault="002D1D63" w:rsidP="002D1D63">
      <w:pPr>
        <w:bidi/>
        <w:rPr>
          <w:rFonts w:cs="Times New Roman"/>
        </w:rPr>
      </w:pPr>
    </w:p>
    <w:p w:rsidR="002D1D63" w:rsidRDefault="002D1D63" w:rsidP="002D1D63">
      <w:pPr>
        <w:bidi/>
        <w:rPr>
          <w:rFonts w:cs="Times New Roman"/>
        </w:rPr>
      </w:pPr>
    </w:p>
    <w:p w:rsidR="002D1D63" w:rsidRDefault="002D1D63" w:rsidP="002D1D63">
      <w:pPr>
        <w:pBdr>
          <w:bottom w:val="single" w:sz="6" w:space="1" w:color="auto"/>
        </w:pBdr>
        <w:bidi/>
        <w:rPr>
          <w:rFonts w:cs="Times New Roman"/>
        </w:rPr>
      </w:pPr>
    </w:p>
    <w:p w:rsidR="002D1D63" w:rsidRDefault="002D1D63" w:rsidP="002D1D63">
      <w:pPr>
        <w:bidi/>
        <w:rPr>
          <w:rFonts w:cs="Times New Roman"/>
        </w:rPr>
      </w:pPr>
    </w:p>
    <w:p w:rsidR="002D1D63" w:rsidRDefault="002D1D63" w:rsidP="002D1D63">
      <w:pPr>
        <w:bidi/>
        <w:rPr>
          <w:rFonts w:cs="Times New Roman"/>
        </w:rPr>
      </w:pPr>
    </w:p>
    <w:p w:rsidR="002D1D63" w:rsidRDefault="002D1D63" w:rsidP="002D1D63">
      <w:pPr>
        <w:bidi/>
      </w:pPr>
    </w:p>
    <w:p w:rsidR="008533C1" w:rsidRDefault="008533C1" w:rsidP="008533C1">
      <w:pPr>
        <w:bidi/>
      </w:pPr>
    </w:p>
    <w:p w:rsidR="008533C1" w:rsidRDefault="008533C1" w:rsidP="008533C1">
      <w:pPr>
        <w:bidi/>
      </w:pPr>
    </w:p>
    <w:p w:rsidR="008533C1" w:rsidRDefault="008533C1" w:rsidP="008533C1">
      <w:pPr>
        <w:bidi/>
      </w:pPr>
    </w:p>
    <w:p w:rsidR="008533C1" w:rsidRPr="002D1D63" w:rsidRDefault="008533C1" w:rsidP="00EC2420">
      <w:pPr>
        <w:bidi/>
        <w:jc w:val="center"/>
        <w:rPr>
          <w:b/>
          <w:bCs/>
          <w:color w:val="000000" w:themeColor="text1"/>
          <w:sz w:val="48"/>
          <w:szCs w:val="48"/>
        </w:rPr>
      </w:pPr>
      <w:r w:rsidRPr="002D1D63">
        <w:rPr>
          <w:b/>
          <w:bCs/>
          <w:color w:val="000000" w:themeColor="text1"/>
          <w:sz w:val="48"/>
          <w:szCs w:val="48"/>
          <w:highlight w:val="cyan"/>
        </w:rPr>
        <w:t>1403/0</w:t>
      </w:r>
      <w:r w:rsidR="00EC2420" w:rsidRPr="002D1D63">
        <w:rPr>
          <w:b/>
          <w:bCs/>
          <w:color w:val="000000" w:themeColor="text1"/>
          <w:sz w:val="48"/>
          <w:szCs w:val="48"/>
          <w:highlight w:val="cyan"/>
        </w:rPr>
        <w:t>9</w:t>
      </w:r>
      <w:r w:rsidRPr="002D1D63">
        <w:rPr>
          <w:b/>
          <w:bCs/>
          <w:color w:val="000000" w:themeColor="text1"/>
          <w:sz w:val="48"/>
          <w:szCs w:val="48"/>
          <w:highlight w:val="cyan"/>
        </w:rPr>
        <w:t>/01</w:t>
      </w:r>
    </w:p>
    <w:p w:rsidR="008533C1" w:rsidRDefault="008533C1" w:rsidP="008533C1">
      <w:pPr>
        <w:bidi/>
        <w:jc w:val="center"/>
      </w:pPr>
    </w:p>
    <w:p w:rsidR="008533C1" w:rsidRDefault="008533C1" w:rsidP="008533C1">
      <w:pPr>
        <w:bidi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-109913</wp:posOffset>
                </wp:positionH>
                <wp:positionV relativeFrom="paragraph">
                  <wp:posOffset>69215</wp:posOffset>
                </wp:positionV>
                <wp:extent cx="7142018" cy="13855"/>
                <wp:effectExtent l="19050" t="114300" r="0" b="13906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2018" cy="13855"/>
                        </a:xfrm>
                        <a:prstGeom prst="straightConnector1">
                          <a:avLst/>
                        </a:prstGeom>
                        <a:noFill/>
                        <a:ln w="60325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3D3FC" id="Straight Arrow Connector 6" o:spid="_x0000_s1026" type="#_x0000_t32" style="position:absolute;margin-left:-8.65pt;margin-top:5.45pt;width:562.35pt;height: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" strokeweight="4.75pt">
                <v:stroke startarrow="block" endarrow="block" miterlimit="4" joinstyle="miter"/>
              </v:shape>
            </w:pict>
          </mc:Fallback>
        </mc:AlternateContent>
      </w:r>
    </w:p>
    <w:p w:rsidR="008533C1" w:rsidRDefault="008533C1" w:rsidP="008533C1">
      <w:pPr>
        <w:bidi/>
        <w:jc w:val="center"/>
      </w:pPr>
    </w:p>
    <w:p w:rsidR="008533C1" w:rsidRDefault="008533C1" w:rsidP="008533C1">
      <w:pPr>
        <w:bidi/>
        <w:jc w:val="center"/>
      </w:pPr>
    </w:p>
    <w:p w:rsidR="002D1D63" w:rsidRDefault="002D1D63" w:rsidP="002D1D63">
      <w:pPr>
        <w:bidi/>
      </w:pPr>
      <w:r>
        <w:rPr>
          <w:rFonts w:cs="Times New Roman"/>
          <w:rtl/>
        </w:rPr>
        <w:t xml:space="preserve">1403/09/1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2D1D63" w:rsidRDefault="002D1D63" w:rsidP="002D1D63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ترانسپورت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اډی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دریو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راهیسی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مساله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microwave team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. </w:t>
      </w:r>
    </w:p>
    <w:p w:rsidR="002D1D63" w:rsidRDefault="002D1D63" w:rsidP="002D1D63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پروژی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مختلفو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مشتریانو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معلومات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. </w:t>
      </w:r>
    </w:p>
    <w:p w:rsidR="002D1D63" w:rsidRDefault="002D1D63" w:rsidP="002D1D63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نظارت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2D1D63" w:rsidRDefault="002D1D63" w:rsidP="002D1D63">
      <w:pP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مارکیت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مسول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ضرورت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</w:t>
      </w:r>
      <w:r>
        <w:rPr>
          <w:rFonts w:cs="Times New Roman"/>
          <w:rtl/>
        </w:rPr>
        <w:t xml:space="preserve"> ١٥٠ </w:t>
      </w:r>
      <w:r>
        <w:rPr>
          <w:rFonts w:cs="Times New Roman" w:hint="cs"/>
          <w:rtl/>
        </w:rPr>
        <w:t>ایم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پوری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معلومات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ورکړل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1403/09/05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١. </w:t>
      </w:r>
      <w:r w:rsidRPr="002D1D63">
        <w:rPr>
          <w:rFonts w:cs="Times New Roman" w:hint="cs"/>
          <w:rtl/>
        </w:rPr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انکشاف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دهات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فریکونسی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بدله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نسبتا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ښه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2.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احصایی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زموږ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ترمنځ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فاصله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زیاته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ډیویسونه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راخلاص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کړل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٢٠٦ </w:t>
      </w:r>
      <w:r w:rsidRPr="002D1D63">
        <w:rPr>
          <w:rFonts w:cs="Times New Roman" w:hint="cs"/>
          <w:rtl/>
        </w:rPr>
        <w:t>سویچ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انتقال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کړل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3.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احصایی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مرکز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پخوانی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ځای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څخه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ځای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نقل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مکان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کړی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ډیویسونه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راخلاص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ځای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طرف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بدل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کړل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4.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راڼه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راډیو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سیګنال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رسیت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سیګنال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برابر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5.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احصایی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بدلولو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ایمیل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وکړل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6.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مرتضا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کمپیوتر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فاسورد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همدارنګه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ستونزه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حل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شوه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7.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dsl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isp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روتری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شولی</w:t>
      </w:r>
      <w:r w:rsidRPr="002D1D63">
        <w:rPr>
          <w:rFonts w:cs="Times New Roman"/>
          <w:rtl/>
        </w:rPr>
        <w:t xml:space="preserve">  </w:t>
      </w:r>
    </w:p>
    <w:p w:rsidR="004047A8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8.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محکمی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چیک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مشکل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لرل</w:t>
      </w:r>
    </w:p>
    <w:p w:rsidR="002D1D63" w:rsidRDefault="002D1D63" w:rsidP="002D1D63">
      <w:pPr>
        <w:bidi/>
        <w:rPr>
          <w:rFonts w:cs="Times New Roman"/>
        </w:rPr>
      </w:pP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1403/09/06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١. </w:t>
      </w:r>
      <w:r w:rsidRPr="002D1D63">
        <w:rPr>
          <w:rFonts w:cs="Times New Roman" w:hint="cs"/>
          <w:rtl/>
        </w:rPr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احصایی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ډیویسونه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moc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څخه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ریموو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په</w:t>
      </w:r>
      <w:r w:rsidRPr="002D1D63">
        <w:rPr>
          <w:rFonts w:cs="Times New Roman"/>
          <w:rtl/>
        </w:rPr>
        <w:t xml:space="preserve"> ٢٠٦ </w:t>
      </w:r>
      <w:r w:rsidRPr="002D1D63">
        <w:rPr>
          <w:rFonts w:cs="Times New Roman" w:hint="cs"/>
          <w:rtl/>
        </w:rPr>
        <w:t>سایت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دوباره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نصب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وصل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مکمل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راسیدلو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2.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احصایی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مرکز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څخه</w:t>
      </w:r>
      <w:r w:rsidRPr="002D1D63">
        <w:rPr>
          <w:rFonts w:cs="Times New Roman"/>
          <w:rtl/>
        </w:rPr>
        <w:t xml:space="preserve"> 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نکل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مکان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کړی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طرف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ډیویسونه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ولګول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سیګنال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ډیوایس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تغیر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مکان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وکړلو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نسبتا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ښه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دی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3.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رادیو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تلویزیون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چیک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مشکل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لرل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مکمل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راسیدلو</w:t>
      </w:r>
      <w:r w:rsidRPr="002D1D63">
        <w:rPr>
          <w:rFonts w:cs="Times New Roman"/>
          <w:rtl/>
        </w:rPr>
        <w:t xml:space="preserve">. </w:t>
      </w:r>
    </w:p>
    <w:p w:rsid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4. </w:t>
      </w:r>
      <w:r w:rsidRPr="002D1D63">
        <w:rPr>
          <w:rFonts w:cs="Times New Roman" w:hint="cs"/>
          <w:rtl/>
        </w:rPr>
        <w:t>مختلفو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روپی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تویولو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مکتوبونه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ولیږل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شول</w:t>
      </w:r>
    </w:p>
    <w:p w:rsidR="002D1D63" w:rsidRDefault="002D1D63" w:rsidP="002D1D63">
      <w:pPr>
        <w:bidi/>
        <w:rPr>
          <w:rFonts w:cs="Times New Roman"/>
        </w:rPr>
      </w:pP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Default="002D1D63" w:rsidP="002D1D63">
      <w:pPr>
        <w:pBdr>
          <w:bottom w:val="double" w:sz="6" w:space="1" w:color="auto"/>
        </w:pBdr>
        <w:bidi/>
      </w:pPr>
      <w:r>
        <w:t>1403/09/07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2D1D63" w:rsidRDefault="002D1D63" w:rsidP="002D1D63">
      <w:pPr>
        <w:pBdr>
          <w:bottom w:val="double" w:sz="6" w:space="1" w:color="auto"/>
        </w:pBd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نظامی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کمزوری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شکایت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طرف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همدارنګه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.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کنترولولو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وښودل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2D1D63" w:rsidRDefault="002D1D63" w:rsidP="002D1D63">
      <w:pPr>
        <w:pBdr>
          <w:bottom w:val="double" w:sz="6" w:space="1" w:color="auto"/>
        </w:pBdr>
        <w:bidi/>
      </w:pPr>
      <w:r>
        <w:t>2</w:t>
      </w:r>
      <w:r>
        <w:rPr>
          <w:rFonts w:cs="Times New Roman"/>
          <w:rtl/>
        </w:rPr>
        <w:t xml:space="preserve">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احصایی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2D1D63" w:rsidRDefault="002D1D63" w:rsidP="002D1D63">
      <w:pPr>
        <w:pBdr>
          <w:bottom w:val="double" w:sz="6" w:space="1" w:color="auto"/>
        </w:pBdr>
        <w:bidi/>
      </w:pPr>
      <w:r>
        <w:t>3</w:t>
      </w:r>
      <w:r>
        <w:rPr>
          <w:rFonts w:cs="Times New Roman"/>
          <w:rtl/>
        </w:rPr>
        <w:t xml:space="preserve">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 xml:space="preserve">. </w:t>
      </w:r>
    </w:p>
    <w:p w:rsidR="004047A8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>
        <w:t>4</w:t>
      </w:r>
      <w:r>
        <w:rPr>
          <w:rFonts w:cs="Times New Roman"/>
          <w:rtl/>
        </w:rPr>
        <w:t xml:space="preserve">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نظارت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ترسره</w:t>
      </w:r>
      <w:r>
        <w:rPr>
          <w:rFonts w:cs="Times New Roman" w:hint="eastAsia"/>
          <w:rtl/>
        </w:rPr>
        <w:t> 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1403/09/08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pStyle w:val="ListParagraph"/>
        <w:numPr>
          <w:ilvl w:val="0"/>
          <w:numId w:val="8"/>
        </w:numPr>
        <w:bidi/>
        <w:rPr>
          <w:rFonts w:cs="Times New Roman"/>
        </w:rPr>
      </w:pPr>
      <w:r w:rsidRPr="002D1D63">
        <w:rPr>
          <w:rFonts w:cs="Times New Roman" w:hint="cs"/>
          <w:rtl/>
        </w:rPr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فایبر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څو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دقیقو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قطع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چیکینګ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څخه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وروسته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ستونزه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طرف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وروسته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حل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شوه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bidi/>
        <w:rPr>
          <w:rFonts w:cs="Times New Roman"/>
        </w:rPr>
      </w:pP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1403/09/17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 w:hint="cs"/>
          <w:rtl/>
        </w:rPr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فواید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عامه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روتر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کنفیګرشن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وشولو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همدارنګه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کس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لازم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تریننګ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ورکړل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٢.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FTTH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کستومر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ډوایسونو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انستالیشن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وشو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setup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همکاری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ورسره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وشوله</w:t>
      </w:r>
      <w:r w:rsidRPr="002D1D63">
        <w:rPr>
          <w:rFonts w:cs="Times New Roman"/>
          <w:rtl/>
        </w:rPr>
        <w:t xml:space="preserve">. </w:t>
      </w:r>
    </w:p>
    <w:p w:rsidR="004047A8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3.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احصایی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 </w:t>
      </w:r>
      <w:r w:rsidRPr="002D1D63">
        <w:rPr>
          <w:rFonts w:cs="Times New Roman" w:hint="cs"/>
          <w:rtl/>
        </w:rPr>
        <w:t>سم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فریکونسی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بدلولو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بیرته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جوړ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شو</w:t>
      </w:r>
      <w:r w:rsidRPr="002D1D63">
        <w:rPr>
          <w:rFonts w:cs="Times New Roman"/>
          <w:rtl/>
        </w:rPr>
        <w:t>.</w:t>
      </w: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1403/09/18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 w:hint="cs"/>
          <w:rtl/>
        </w:rPr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غلام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خان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سویچ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برق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مسالی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ګمرک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مسول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ولیدل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برق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مساله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حل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کړه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سویچ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ups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بټری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خریداری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برق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مساله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حل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شی</w:t>
      </w:r>
      <w:r w:rsidRPr="002D1D63">
        <w:rPr>
          <w:rFonts w:cs="Times New Roman"/>
          <w:rtl/>
        </w:rPr>
        <w:t>.</w:t>
      </w:r>
    </w:p>
    <w:p w:rsidR="004047A8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٢.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FTTH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پروژی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تصمیم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ونیولو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منظم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شکل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ورته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توضیح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شی</w:t>
      </w: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1403/09/20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 w:hint="cs"/>
          <w:rtl/>
        </w:rPr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اطلاعاتو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فرهنګ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رياست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سیګنال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مشکل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اوسه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سیګنال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برابر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ډیویسونو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خلاصولو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بیرته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نصب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شی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فواید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عامه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روتر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همدارنګه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مسول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کس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ټریننګ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ورکړل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٣.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احصایی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همدارنګه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انکشاف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دهات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بندوید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مکتوب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ولیږل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4.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فواید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عامه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چیک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شولو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5.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میدان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هوایی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چیک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مشکل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لرل</w:t>
      </w:r>
      <w:r w:rsidRPr="002D1D63">
        <w:rPr>
          <w:rFonts w:cs="Times New Roman"/>
          <w:rtl/>
        </w:rPr>
        <w:t xml:space="preserve">. </w:t>
      </w:r>
    </w:p>
    <w:p w:rsidR="004047A8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6.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FTTH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پروژی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فیکس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لین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مسولینو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سره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همکاری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وشو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ه</w:t>
      </w: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1403/09/20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 w:hint="cs"/>
          <w:rtl/>
        </w:rPr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اطلاعاتو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فرهنګ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امریت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ډیویسونه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راخلاص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بیرته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نصب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وکړلو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٢.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بهرنیو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چارو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ضعیف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چیک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سیګنال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چیک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 .</w:t>
      </w:r>
    </w:p>
    <w:p w:rsidR="004047A8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3.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ISP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روتری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شولی</w:t>
      </w:r>
    </w:p>
    <w:p w:rsidR="002D1D63" w:rsidRDefault="002D1D63" w:rsidP="002D1D63">
      <w:pPr>
        <w:bidi/>
        <w:rPr>
          <w:rFonts w:cs="Times New Roman"/>
        </w:rPr>
      </w:pP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1403/09/21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 w:hint="cs"/>
          <w:rtl/>
        </w:rPr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FTTH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پروژی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کستومر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فعال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کستومر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سیستم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کنفیګرشن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همدارنګه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سیګنال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برابری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شولی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٢.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کستومر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یوزر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همدارنګه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فکیج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فعال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شولو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3.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بهرنیو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چارو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فریکونسی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بدلولو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بیرته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جوړ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4.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ISP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روتری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شولی</w:t>
      </w:r>
      <w:r w:rsidRPr="002D1D63">
        <w:rPr>
          <w:rFonts w:cs="Times New Roman"/>
          <w:rtl/>
        </w:rPr>
        <w:t xml:space="preserve">. </w:t>
      </w:r>
    </w:p>
    <w:p w:rsidR="004047A8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5.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اطلاعاتو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فرهنګ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 </w:t>
      </w:r>
      <w:r w:rsidRPr="002D1D63">
        <w:rPr>
          <w:rFonts w:cs="Times New Roman" w:hint="cs"/>
          <w:rtl/>
        </w:rPr>
        <w:t>ډیویسونه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دوباره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وصل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شول</w:t>
      </w: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1403/09/24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 w:hint="cs"/>
          <w:rtl/>
        </w:rPr>
        <w:lastRenderedPageBreak/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FTTH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پروژی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کستومر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قطع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وصل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کیدلو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مشکل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حل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وکړلو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٢.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بهرنیو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چارو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سیستم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هدایت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څخه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وروسته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بیرته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جوړ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3.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اطلاعاتو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فرهنګ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رسمیاتو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ختمیدو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جوړ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سبا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پری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وشی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4.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 </w:t>
      </w:r>
      <w:r w:rsidRPr="002D1D63">
        <w:rPr>
          <w:rFonts w:cs="Times New Roman" w:hint="cs"/>
          <w:rtl/>
        </w:rPr>
        <w:t>زموږ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کارمندانو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کمپیوټرونو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مشکل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حل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5.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زموږ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کارمند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ایمیل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مشکل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حل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. </w:t>
      </w:r>
    </w:p>
    <w:p w:rsidR="004047A8" w:rsidRDefault="002D1D63" w:rsidP="002D1D63">
      <w:pPr>
        <w:bidi/>
        <w:rPr>
          <w:rFonts w:cs="Times New Roman"/>
        </w:rPr>
      </w:pPr>
      <w:r w:rsidRPr="002D1D63">
        <w:rPr>
          <w:rFonts w:cs="Times New Roman"/>
          <w:rtl/>
        </w:rPr>
        <w:t xml:space="preserve">6.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ISP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روتر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شولو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1403/09/26 </w:t>
      </w:r>
      <w:r w:rsidRPr="002D1D63">
        <w:rPr>
          <w:rFonts w:cs="Times New Roman" w:hint="cs"/>
          <w:rtl/>
        </w:rPr>
        <w:t>خوست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ولایت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راپور</w:t>
      </w:r>
      <w:r w:rsidRPr="002D1D63">
        <w:rPr>
          <w:rFonts w:cs="Times New Roman"/>
          <w:rtl/>
        </w:rPr>
        <w:t xml:space="preserve">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 w:hint="cs"/>
          <w:rtl/>
        </w:rPr>
        <w:t>نن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ورز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اطلاعاتو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فرهنګ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ریاست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سيګنل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مشکل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لرل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بیرته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ډیویسونه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راخلاص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سبا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بیرته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نصب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شی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>.٢.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راڼه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راډیو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ډیویسونه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دوباره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٣.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ISP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لپاره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دوه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روتری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شولی</w:t>
      </w:r>
      <w:r w:rsidRPr="002D1D63">
        <w:rPr>
          <w:rFonts w:cs="Times New Roman"/>
          <w:rtl/>
        </w:rPr>
        <w:t xml:space="preserve">. 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4.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FTTH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انترنیت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نوی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کستومر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ته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ولګول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چی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برق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نشتوالی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له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وجی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سیګنال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برابر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نه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>.</w:t>
      </w:r>
    </w:p>
    <w:p w:rsidR="002D1D63" w:rsidRP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5. </w:t>
      </w:r>
      <w:r w:rsidRPr="002D1D63">
        <w:rPr>
          <w:rFonts w:cs="Times New Roman" w:hint="cs"/>
          <w:rtl/>
        </w:rPr>
        <w:t>داخل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دفتر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یوه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کارمند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په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کمپیوتر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همکاری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وشوه</w:t>
      </w:r>
      <w:r w:rsidRPr="002D1D63">
        <w:rPr>
          <w:rFonts w:cs="Times New Roman"/>
          <w:rtl/>
        </w:rPr>
        <w:t xml:space="preserve">. </w:t>
      </w:r>
    </w:p>
    <w:p w:rsidR="004047A8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  <w:r w:rsidRPr="002D1D63">
        <w:rPr>
          <w:rFonts w:cs="Times New Roman"/>
          <w:rtl/>
        </w:rPr>
        <w:t xml:space="preserve">6.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FTTH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کارمند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سره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د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/>
        </w:rPr>
        <w:t>Mikrotik LHG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کنفیګرشن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کی</w:t>
      </w:r>
      <w:r w:rsidRPr="002D1D63">
        <w:rPr>
          <w:rFonts w:cs="Times New Roman"/>
          <w:rtl/>
        </w:rPr>
        <w:t xml:space="preserve"> </w:t>
      </w:r>
      <w:r w:rsidRPr="002D1D63">
        <w:rPr>
          <w:rFonts w:cs="Times New Roman" w:hint="cs"/>
          <w:rtl/>
        </w:rPr>
        <w:t>معلومات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ورکړل</w:t>
      </w:r>
      <w:r w:rsidRPr="002D1D63">
        <w:rPr>
          <w:rFonts w:cs="Times New Roman" w:hint="eastAsia"/>
          <w:rtl/>
        </w:rPr>
        <w:t> </w:t>
      </w:r>
      <w:r w:rsidRPr="002D1D63">
        <w:rPr>
          <w:rFonts w:cs="Times New Roman" w:hint="cs"/>
          <w:rtl/>
        </w:rPr>
        <w:t>شول</w:t>
      </w:r>
      <w:r w:rsidRPr="002D1D63">
        <w:rPr>
          <w:rFonts w:cs="Times New Roman"/>
          <w:rtl/>
        </w:rPr>
        <w:t>.</w:t>
      </w: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2D1D63" w:rsidRDefault="002D1D63" w:rsidP="002D1D63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Pr="003A798E" w:rsidRDefault="004047A8" w:rsidP="004047A8">
      <w:pPr>
        <w:bidi/>
      </w:pPr>
    </w:p>
    <w:sectPr w:rsidR="004047A8" w:rsidRPr="003A798E" w:rsidSect="00A24793">
      <w:footerReference w:type="even" r:id="rId11"/>
      <w:footerReference w:type="default" r:id="rId12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434" w:rsidRDefault="00023434" w:rsidP="001205A1">
      <w:r>
        <w:separator/>
      </w:r>
    </w:p>
  </w:endnote>
  <w:endnote w:type="continuationSeparator" w:id="0">
    <w:p w:rsidR="00023434" w:rsidRDefault="00023434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0413583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62A0B">
          <w:rPr>
            <w:rStyle w:val="PageNumber"/>
            <w:noProof/>
          </w:rPr>
          <w:t>11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:rsidTr="005F4F46">
      <w:tc>
        <w:tcPr>
          <w:tcW w:w="5395" w:type="dxa"/>
        </w:tcPr>
        <w:p w:rsidR="001205A1" w:rsidRPr="001205A1" w:rsidRDefault="00023434" w:rsidP="00C66528">
          <w:pPr>
            <w:pStyle w:val="Footer"/>
          </w:pPr>
          <w:sdt>
            <w:sdtPr>
              <w:rPr>
                <w:color w:val="7F7F7F" w:themeColor="text1" w:themeTint="80"/>
              </w:rPr>
              <w:id w:val="-94713725"/>
              <w:temporary/>
              <w:showingPlcHdr/>
              <w15:appearance w15:val="hidden"/>
            </w:sdtPr>
            <w:sdtEndPr/>
            <w:sdtContent>
              <w:r w:rsidR="00C66528" w:rsidRPr="00FC49AE">
                <w:t>REPORT TITLE</w:t>
              </w:r>
            </w:sdtContent>
          </w:sdt>
        </w:p>
      </w:tc>
      <w:tc>
        <w:tcPr>
          <w:tcW w:w="5395" w:type="dxa"/>
        </w:tcPr>
        <w:p w:rsidR="001205A1" w:rsidRPr="001205A1" w:rsidRDefault="001205A1" w:rsidP="001205A1">
          <w:pPr>
            <w:pStyle w:val="Footer"/>
          </w:pPr>
          <w:r w:rsidRPr="001205A1">
            <w:t xml:space="preserve">   </w:t>
          </w:r>
        </w:p>
      </w:tc>
    </w:tr>
  </w:tbl>
  <w:p w:rsidR="001205A1" w:rsidRDefault="0012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434" w:rsidRDefault="00023434" w:rsidP="001205A1">
      <w:r>
        <w:separator/>
      </w:r>
    </w:p>
  </w:footnote>
  <w:footnote w:type="continuationSeparator" w:id="0">
    <w:p w:rsidR="00023434" w:rsidRDefault="00023434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E6CE9"/>
    <w:multiLevelType w:val="hybridMultilevel"/>
    <w:tmpl w:val="FC504AE6"/>
    <w:lvl w:ilvl="0" w:tplc="F84AEBD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26C61"/>
    <w:multiLevelType w:val="hybridMultilevel"/>
    <w:tmpl w:val="47B67058"/>
    <w:lvl w:ilvl="0" w:tplc="B6E057A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F6485"/>
    <w:multiLevelType w:val="hybridMultilevel"/>
    <w:tmpl w:val="DC7E548E"/>
    <w:lvl w:ilvl="0" w:tplc="0DD63DF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A7679"/>
    <w:multiLevelType w:val="hybridMultilevel"/>
    <w:tmpl w:val="0DF25F9A"/>
    <w:lvl w:ilvl="0" w:tplc="AB02E6F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7FBA"/>
    <w:multiLevelType w:val="hybridMultilevel"/>
    <w:tmpl w:val="C1D233A4"/>
    <w:lvl w:ilvl="0" w:tplc="F3C2084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A5393"/>
    <w:multiLevelType w:val="hybridMultilevel"/>
    <w:tmpl w:val="646615B8"/>
    <w:lvl w:ilvl="0" w:tplc="04B8655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82044"/>
    <w:multiLevelType w:val="hybridMultilevel"/>
    <w:tmpl w:val="2132FF2E"/>
    <w:lvl w:ilvl="0" w:tplc="6D02477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66FA6"/>
    <w:multiLevelType w:val="hybridMultilevel"/>
    <w:tmpl w:val="7B921842"/>
    <w:lvl w:ilvl="0" w:tplc="E4FC373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D4"/>
    <w:rsid w:val="00023434"/>
    <w:rsid w:val="000C4ED1"/>
    <w:rsid w:val="000F3CB1"/>
    <w:rsid w:val="001205A1"/>
    <w:rsid w:val="002877E8"/>
    <w:rsid w:val="002D1D63"/>
    <w:rsid w:val="002E7C4E"/>
    <w:rsid w:val="0031055C"/>
    <w:rsid w:val="00371EE1"/>
    <w:rsid w:val="003A798E"/>
    <w:rsid w:val="004047A8"/>
    <w:rsid w:val="00425A99"/>
    <w:rsid w:val="005A08FF"/>
    <w:rsid w:val="005B2A0B"/>
    <w:rsid w:val="005E6B25"/>
    <w:rsid w:val="005F06C9"/>
    <w:rsid w:val="005F4F46"/>
    <w:rsid w:val="006C60E6"/>
    <w:rsid w:val="0070365B"/>
    <w:rsid w:val="007B0740"/>
    <w:rsid w:val="007C1BAB"/>
    <w:rsid w:val="008533C1"/>
    <w:rsid w:val="009358B3"/>
    <w:rsid w:val="00987DB8"/>
    <w:rsid w:val="00A15CF7"/>
    <w:rsid w:val="00A24793"/>
    <w:rsid w:val="00A81248"/>
    <w:rsid w:val="00C107D4"/>
    <w:rsid w:val="00C66528"/>
    <w:rsid w:val="00C915F0"/>
    <w:rsid w:val="00D62A0B"/>
    <w:rsid w:val="00DB427D"/>
    <w:rsid w:val="00DC4675"/>
    <w:rsid w:val="00DF7EC2"/>
    <w:rsid w:val="00E54BE2"/>
    <w:rsid w:val="00EB53A9"/>
    <w:rsid w:val="00EC2420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5F90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semiHidden/>
    <w:qFormat/>
    <w:rsid w:val="00404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AID%20COMPUTER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0BFE71E-2419-40DF-9EE5-52AE7FD8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11</Pages>
  <Words>2643</Words>
  <Characters>15068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2024-09-24T09:20:00Z</dcterms:created>
  <dcterms:modified xsi:type="dcterms:W3CDTF">2024-12-17T05:26:00Z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