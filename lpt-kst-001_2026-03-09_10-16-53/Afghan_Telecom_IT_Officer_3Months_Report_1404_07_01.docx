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3A798E" w:rsidRDefault="00C107D4" w:rsidP="00C107D4">
            <w:pPr>
              <w:pStyle w:val="Heading1"/>
            </w:pPr>
            <w:r w:rsidRPr="005B2A0B">
              <w:rPr>
                <w:sz w:val="56"/>
                <w:szCs w:val="24"/>
                <w:highlight w:val="darkGray"/>
              </w:rPr>
              <w:t>Afghan Telecom</w:t>
            </w:r>
            <w:r w:rsidRPr="00C107D4">
              <w:rPr>
                <w:sz w:val="56"/>
                <w:szCs w:val="24"/>
              </w:rPr>
              <w:t xml:space="preserve"> </w:t>
            </w:r>
            <w:r w:rsidRPr="005B2A0B">
              <w:rPr>
                <w:sz w:val="56"/>
                <w:szCs w:val="24"/>
                <w:highlight w:val="darkGray"/>
              </w:rPr>
              <w:t>IT Officer 3Months Report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A81248">
            <w:r w:rsidRPr="003A798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7E5C640A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A6BB7E" id="Group 1" o:spid="_x0000_s1026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A81248" w:rsidP="00C107D4">
            <w:pPr>
              <w:pStyle w:val="Heading2"/>
            </w:pPr>
          </w:p>
          <w:p w:rsidR="00A81248" w:rsidRPr="003A798E" w:rsidRDefault="00C107D4" w:rsidP="00C107D4">
            <w:pPr>
              <w:pStyle w:val="Heading2"/>
            </w:pPr>
            <w:r>
              <w:t>Report</w:t>
            </w: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DF7EC2" w:rsidRDefault="00C107D4" w:rsidP="00C107D4">
            <w:pPr>
              <w:pStyle w:val="Heading2"/>
              <w:rPr>
                <w:color w:val="FFFFFF" w:themeColor="background1"/>
              </w:rPr>
            </w:pPr>
            <w:r w:rsidRPr="00DF7EC2">
              <w:rPr>
                <w:color w:val="FFFFFF" w:themeColor="background1"/>
                <w:highlight w:val="black"/>
              </w:rPr>
              <w:t>Mohammad Nabi Hemat</w:t>
            </w:r>
            <w:r w:rsidR="00C66528" w:rsidRPr="00DF7EC2">
              <w:rPr>
                <w:color w:val="FFFFFF" w:themeColor="background1"/>
              </w:rPr>
              <w:t xml:space="preserve"> </w:t>
            </w:r>
          </w:p>
          <w:p w:rsidR="00A81248" w:rsidRPr="003A798E" w:rsidRDefault="00BE30E6" w:rsidP="00C107D4">
            <w:pPr>
              <w:pStyle w:val="Heading2"/>
              <w:rPr>
                <w:rtl/>
                <w:lang w:bidi="ps-AF"/>
              </w:rPr>
            </w:pPr>
            <w:r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>دوهمی</w:t>
            </w:r>
            <w:r w:rsidR="007B1A67" w:rsidRPr="007B1A67"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 xml:space="preserve"> </w:t>
            </w:r>
            <w:r w:rsidR="00DF7EC2" w:rsidRPr="007B1A67">
              <w:rPr>
                <w:rFonts w:hint="cs"/>
                <w:color w:val="FFFFFF" w:themeColor="background1"/>
                <w:sz w:val="144"/>
                <w:szCs w:val="52"/>
                <w:highlight w:val="black"/>
                <w:rtl/>
                <w:lang w:bidi="ps-AF"/>
              </w:rPr>
              <w:t xml:space="preserve"> ربعي کاری </w:t>
            </w:r>
            <w:r w:rsidR="00DF7EC2" w:rsidRPr="00DF7EC2">
              <w:rPr>
                <w:rFonts w:hint="cs"/>
                <w:color w:val="FFFFFF" w:themeColor="background1"/>
                <w:sz w:val="160"/>
                <w:szCs w:val="56"/>
                <w:highlight w:val="black"/>
                <w:rtl/>
                <w:lang w:bidi="ps-AF"/>
              </w:rPr>
              <w:t>ګزارش</w:t>
            </w:r>
          </w:p>
        </w:tc>
      </w:tr>
    </w:tbl>
    <w:p w:rsidR="00C107D4" w:rsidRDefault="00C107D4"/>
    <w:p w:rsidR="00A81248" w:rsidRPr="000F3CB1" w:rsidRDefault="00C107D4" w:rsidP="00BE30E6">
      <w:pPr>
        <w:bidi/>
        <w:jc w:val="center"/>
        <w:rPr>
          <w:b/>
          <w:bCs/>
        </w:rPr>
      </w:pPr>
      <w:r>
        <w:br w:type="page"/>
      </w:r>
      <w:r w:rsidRPr="000F3CB1">
        <w:rPr>
          <w:b/>
          <w:bCs/>
          <w:sz w:val="72"/>
          <w:szCs w:val="72"/>
          <w:highlight w:val="cyan"/>
        </w:rPr>
        <w:lastRenderedPageBreak/>
        <w:t>140</w:t>
      </w:r>
      <w:r w:rsidR="00015649">
        <w:rPr>
          <w:b/>
          <w:bCs/>
          <w:sz w:val="72"/>
          <w:szCs w:val="72"/>
          <w:highlight w:val="cyan"/>
          <w:lang w:bidi="ps-AF"/>
        </w:rPr>
        <w:t>4</w:t>
      </w:r>
      <w:r w:rsidRPr="000F3CB1">
        <w:rPr>
          <w:b/>
          <w:bCs/>
          <w:sz w:val="72"/>
          <w:szCs w:val="72"/>
          <w:highlight w:val="cyan"/>
        </w:rPr>
        <w:t>/</w:t>
      </w:r>
      <w:r w:rsidR="00CF4126">
        <w:rPr>
          <w:b/>
          <w:bCs/>
          <w:sz w:val="72"/>
          <w:szCs w:val="72"/>
          <w:highlight w:val="cyan"/>
        </w:rPr>
        <w:t>0</w:t>
      </w:r>
      <w:r w:rsidR="00BE30E6">
        <w:rPr>
          <w:b/>
          <w:bCs/>
          <w:sz w:val="72"/>
          <w:szCs w:val="72"/>
          <w:highlight w:val="cyan"/>
          <w:lang w:bidi="ps-AF"/>
        </w:rPr>
        <w:t>4</w:t>
      </w:r>
      <w:r w:rsidRPr="000F3CB1">
        <w:rPr>
          <w:b/>
          <w:bCs/>
          <w:sz w:val="72"/>
          <w:szCs w:val="72"/>
          <w:highlight w:val="cyan"/>
        </w:rPr>
        <w:t>/</w:t>
      </w:r>
      <w:r w:rsidR="00015649" w:rsidRPr="00015649">
        <w:rPr>
          <w:b/>
          <w:bCs/>
          <w:sz w:val="72"/>
          <w:szCs w:val="72"/>
          <w:highlight w:val="cyan"/>
        </w:rPr>
        <w:t>01</w:t>
      </w:r>
    </w:p>
    <w:p w:rsidR="00C107D4" w:rsidRDefault="00DB427D" w:rsidP="00C107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F7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9pt;margin-top:13.75pt;width:519.2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Mvx94cjAgAAqQ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C107D4" w:rsidRDefault="00C107D4" w:rsidP="00C107D4">
      <w:pPr>
        <w:bidi/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1404/04/01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اقتصاد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رياست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موبیل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راسیداګی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وشوه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ویسترن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isp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٥٠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ترسره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شوه</w:t>
      </w:r>
      <w:r w:rsidRPr="00BE30E6">
        <w:rPr>
          <w:rFonts w:cs="Times New Roman"/>
          <w:rtl/>
        </w:rPr>
        <w:t xml:space="preserve">. </w:t>
      </w:r>
    </w:p>
    <w:p w:rsidR="00015649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٣.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نظارت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ترسره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015649">
      <w:pPr>
        <w:pBdr>
          <w:bottom w:val="single" w:sz="6" w:space="1" w:color="auto"/>
        </w:pBdr>
        <w:bidi/>
        <w:rPr>
          <w:rFonts w:cs="Times New Roman"/>
        </w:rPr>
      </w:pPr>
      <w:r>
        <w:rPr>
          <w:rFonts w:cs="Times New Roman"/>
        </w:rPr>
        <w:t>---------------------------------------------------------------------------------------</w: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</w:rPr>
        <w:t>1404/04/09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ښارسازی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ډویسونو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کنفیګرشن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همدارنګه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دوی</w:t>
      </w:r>
      <w:r w:rsidRPr="00BE30E6">
        <w:rPr>
          <w:rFonts w:cs="Times New Roman"/>
          <w:rtl/>
        </w:rPr>
        <w:t xml:space="preserve"> ٥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فعال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کیبلی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کیبل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اندازی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>.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 w:hint="cs"/>
          <w:rtl/>
        </w:rPr>
        <w:t>مختلفو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ایمیلونو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جواب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</w:rPr>
        <w:t>3</w:t>
      </w:r>
      <w:r w:rsidRPr="00BE30E6">
        <w:rPr>
          <w:rFonts w:cs="Times New Roman"/>
          <w:rtl/>
        </w:rPr>
        <w:t xml:space="preserve">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قبایلو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چارو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قرارداد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ختم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ډیوایس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راخلاص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وسپارل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</w:rPr>
        <w:t>4</w:t>
      </w:r>
      <w:r w:rsidRPr="00BE30E6">
        <w:rPr>
          <w:rFonts w:cs="Times New Roman"/>
          <w:rtl/>
        </w:rPr>
        <w:t xml:space="preserve">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محکمی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یوسف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همکاری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5F06C9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</w:rPr>
        <w:t>5</w:t>
      </w:r>
      <w:r w:rsidRPr="00BE30E6">
        <w:rPr>
          <w:rFonts w:cs="Times New Roman"/>
          <w:rtl/>
        </w:rPr>
        <w:t xml:space="preserve">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dsl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روترو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>.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Pr="005F06C9" w:rsidRDefault="005F06C9" w:rsidP="005F06C9">
      <w:pP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1404/04/11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ویسترن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isp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٥٠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لینک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فعال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ښارسازی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کوم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هغه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>.</w:t>
      </w:r>
    </w:p>
    <w:p w:rsidR="005F06C9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3.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نظارت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ترسره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1404/04/18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fiber net ISP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لینک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p2p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microwave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بدل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ډویسونه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راخلاص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وسپارل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اطلاعاتو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فرهنګ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سیګنال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ډوایس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رسیت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وکړلو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3.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زراعت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ریسترد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جوړ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4.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احصایی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مرکز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RJ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بدلولو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جوړ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5.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روترو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کنفیګرشن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وشولو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6.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فایروال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کوم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لوکل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جوړ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وکړلو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7.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دفتر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همکارانو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دفتر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کارونو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مرسته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وشوه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8.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پاور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ټیم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7B1A67" w:rsidRDefault="00BE30E6" w:rsidP="00BE30E6">
      <w:pPr>
        <w:bidi/>
        <w:rPr>
          <w:rFonts w:cs="Times New Roman"/>
        </w:rPr>
      </w:pPr>
      <w:r w:rsidRPr="00BE30E6">
        <w:rPr>
          <w:rFonts w:cs="Times New Roman"/>
          <w:rtl/>
        </w:rPr>
        <w:t xml:space="preserve">9.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p2p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بندوید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لیست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١٤٠٢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١٤٠٣ </w:t>
      </w:r>
      <w:r w:rsidRPr="00BE30E6">
        <w:rPr>
          <w:rFonts w:cs="Times New Roman" w:hint="cs"/>
          <w:rtl/>
        </w:rPr>
        <w:t>کال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ټول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منظم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ټول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معلومات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ورسیدل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زون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شریک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</w:t>
      </w:r>
    </w:p>
    <w:p w:rsidR="00BE30E6" w:rsidRDefault="00BE30E6" w:rsidP="00BE30E6">
      <w:pPr>
        <w:bidi/>
        <w:rPr>
          <w:rFonts w:cs="Times New Roman"/>
        </w:rPr>
      </w:pPr>
    </w:p>
    <w:p w:rsidR="00BE30E6" w:rsidRDefault="00BE30E6" w:rsidP="00BE30E6">
      <w:pPr>
        <w:bidi/>
        <w:rPr>
          <w:rFonts w:cs="Times New Roman"/>
        </w:rPr>
      </w:pPr>
    </w:p>
    <w:p w:rsidR="007B1A67" w:rsidRDefault="007B1A67" w:rsidP="007B1A67">
      <w:pPr>
        <w:pBdr>
          <w:top w:val="single" w:sz="6" w:space="1" w:color="auto"/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1404/04/23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احصایی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مرکز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rj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بدله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همدارنگه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فریکونسی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باندی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وشولو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سیګنال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برابر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وکړلو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٢.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FTTH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روتری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کنفیګر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شولی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٣.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ښارسازی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سپید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شکایت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چیک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همدارنګه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کیبل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بدل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شولو</w:t>
      </w:r>
      <w:r w:rsidRPr="00BE30E6">
        <w:rPr>
          <w:rFonts w:cs="Times New Roman"/>
          <w:rtl/>
        </w:rPr>
        <w:t xml:space="preserve">. 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4. </w:t>
      </w:r>
      <w:r w:rsidRPr="00BE30E6">
        <w:rPr>
          <w:rFonts w:cs="Times New Roman" w:hint="cs"/>
          <w:rtl/>
        </w:rPr>
        <w:t>داخل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دفتر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کارمندانو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5.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غلام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خان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دا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برق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همدارنګه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فایبر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کیبل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کوره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فایبر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تبدیل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شولو</w:t>
      </w:r>
      <w:r w:rsidRPr="00BE30E6">
        <w:rPr>
          <w:rFonts w:cs="Times New Roman"/>
          <w:rtl/>
        </w:rPr>
        <w:t>.</w:t>
      </w:r>
    </w:p>
    <w:p w:rsidR="00015649" w:rsidRPr="00015649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6.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نظارت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ترسره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</w:t>
      </w:r>
      <w:r w:rsidR="00015649" w:rsidRPr="00015649">
        <w:rPr>
          <w:rFonts w:cs="Times New Roman"/>
          <w:rtl/>
        </w:rPr>
        <w:t xml:space="preserve">5. </w:t>
      </w:r>
      <w:r w:rsidR="00015649" w:rsidRPr="00015649">
        <w:rPr>
          <w:rFonts w:cs="Times New Roman" w:hint="cs"/>
          <w:rtl/>
        </w:rPr>
        <w:t>په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داخل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شبکه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کی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نوی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کیبل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تیر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کړل</w:t>
      </w:r>
      <w:r w:rsidR="00015649" w:rsidRPr="00015649">
        <w:rPr>
          <w:rFonts w:cs="Times New Roman"/>
          <w:rtl/>
        </w:rPr>
        <w:t xml:space="preserve"> </w:t>
      </w:r>
      <w:r w:rsidR="00015649" w:rsidRPr="00015649">
        <w:rPr>
          <w:rFonts w:cs="Times New Roman" w:hint="cs"/>
          <w:rtl/>
        </w:rPr>
        <w:t>شو</w:t>
      </w:r>
      <w:r w:rsidR="00015649"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6.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سپورت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امریت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چی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ډویسونه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په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افغان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تیلیکام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موجود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کیبل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معلوم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سبا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راخلاصولو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باندی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وشی</w:t>
      </w:r>
      <w:r w:rsidRPr="00015649">
        <w:rPr>
          <w:rFonts w:cs="Times New Roman"/>
          <w:rtl/>
        </w:rPr>
        <w:t>.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7.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احصایی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کال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نوی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قرارداد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سره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لینکونه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اپډیت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ریاست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یی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قطع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. </w:t>
      </w:r>
    </w:p>
    <w:p w:rsidR="00015649" w:rsidRP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8.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/>
        </w:rPr>
        <w:t>isp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لپاره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یو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روتر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کنفیګر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شولو</w:t>
      </w:r>
      <w:r w:rsidRPr="00015649">
        <w:rPr>
          <w:rFonts w:cs="Times New Roman"/>
          <w:rtl/>
        </w:rPr>
        <w:t xml:space="preserve"> .</w:t>
      </w: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  <w:r w:rsidRPr="00015649">
        <w:rPr>
          <w:rFonts w:cs="Times New Roman"/>
          <w:rtl/>
        </w:rPr>
        <w:t xml:space="preserve">9.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میرویس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کمپیوتر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د</w:t>
      </w:r>
      <w:r w:rsidRPr="00015649">
        <w:rPr>
          <w:rFonts w:cs="Times New Roman"/>
          <w:rtl/>
        </w:rPr>
        <w:t xml:space="preserve"> </w:t>
      </w:r>
      <w:r w:rsidRPr="00015649">
        <w:rPr>
          <w:rFonts w:cs="Times New Roman" w:hint="cs"/>
          <w:rtl/>
        </w:rPr>
        <w:t>انترنیت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مساله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حل</w:t>
      </w:r>
      <w:r w:rsidRPr="00015649">
        <w:rPr>
          <w:rFonts w:cs="Times New Roman" w:hint="eastAsia"/>
          <w:rtl/>
        </w:rPr>
        <w:t> </w:t>
      </w:r>
      <w:r w:rsidRPr="00015649">
        <w:rPr>
          <w:rFonts w:cs="Times New Roman" w:hint="cs"/>
          <w:rtl/>
        </w:rPr>
        <w:t>شوه</w:t>
      </w:r>
      <w:r w:rsidRPr="00015649">
        <w:rPr>
          <w:rFonts w:cs="Times New Roman"/>
          <w:rtl/>
        </w:rPr>
        <w:t>.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015649" w:rsidRDefault="00015649" w:rsidP="00015649">
      <w:pPr>
        <w:pBdr>
          <w:top w:val="single" w:sz="6" w:space="1" w:color="auto"/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1404/04/29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دریو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کمپیوټرونو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ویروس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انسټال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/>
        </w:rPr>
        <w:t xml:space="preserve">Afghan Gateway </w:t>
      </w:r>
      <w:proofErr w:type="gramStart"/>
      <w:r w:rsidRPr="00BE30E6">
        <w:rPr>
          <w:rFonts w:cs="Times New Roman"/>
        </w:rPr>
        <w:t>isp</w:t>
      </w:r>
      <w:proofErr w:type="gramEnd"/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کیبل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همدارنګه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همکاری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وشوله</w:t>
      </w:r>
      <w:r w:rsidRPr="00BE30E6">
        <w:rPr>
          <w:rFonts w:cs="Times New Roman"/>
          <w:rtl/>
        </w:rPr>
        <w:t>.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3.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احصایی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مرکز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سیګنال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7B1A67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4.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میکروتیک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روتری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کنفیګر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شولی</w:t>
      </w:r>
      <w:r w:rsidRPr="00BE30E6">
        <w:rPr>
          <w:rFonts w:cs="Times New Roman"/>
          <w:rtl/>
        </w:rPr>
        <w:t>.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1404/05/01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لپاره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/>
        </w:rPr>
        <w:t>cisco switch configure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ډیر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کارمندان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وصل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شی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فایبر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لټنسی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پورته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مرکز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په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همغږی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شوه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3.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کارمندانو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4.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دریو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کمپیوترونه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ډومین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ویروس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وصل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5.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سویچ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روم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نظارت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ترسره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6.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سایتونو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نظارت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ترسره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015649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7.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احصایی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دوهم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مرکز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قطع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وصل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کیدلو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شول</w:t>
      </w:r>
    </w:p>
    <w:p w:rsid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1404/05/08 </w:t>
      </w:r>
      <w:r w:rsidRPr="00BE30E6">
        <w:rPr>
          <w:rFonts w:cs="Times New Roman" w:hint="cs"/>
          <w:rtl/>
        </w:rPr>
        <w:t>خوست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ولایت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راپور</w:t>
      </w:r>
      <w:r w:rsidRPr="00BE30E6">
        <w:rPr>
          <w:rFonts w:cs="Times New Roman"/>
          <w:rtl/>
        </w:rPr>
        <w:t xml:space="preserve">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>١.</w:t>
      </w:r>
      <w:r w:rsidRPr="00BE30E6">
        <w:rPr>
          <w:rFonts w:cs="Times New Roman" w:hint="cs"/>
          <w:rtl/>
        </w:rPr>
        <w:t>نن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ورز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اطلاعاتو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فرهنګ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6</w:t>
      </w:r>
      <w:r w:rsidRPr="00BE30E6">
        <w:rPr>
          <w:rFonts w:cs="Times New Roman"/>
        </w:rPr>
        <w:t>mb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9</w:t>
      </w:r>
      <w:r w:rsidRPr="00BE30E6">
        <w:rPr>
          <w:rFonts w:cs="Times New Roman"/>
        </w:rPr>
        <w:t>mb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زیات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٢.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بهرنیو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چارو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٨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١٢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زیات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3.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اقتصاد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رياست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٣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څخه</w:t>
      </w:r>
      <w:r w:rsidRPr="00BE30E6">
        <w:rPr>
          <w:rFonts w:cs="Times New Roman"/>
          <w:rtl/>
        </w:rPr>
        <w:t xml:space="preserve"> ٦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زیات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4.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حوادثو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چیک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همدارنگه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دوی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٨ </w:t>
      </w:r>
      <w:r w:rsidRPr="00BE30E6">
        <w:rPr>
          <w:rFonts w:cs="Times New Roman" w:hint="cs"/>
          <w:rtl/>
        </w:rPr>
        <w:t>ایم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بی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ته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زیات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کړل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5.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نظامی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محکمی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BE30E6" w:rsidRPr="00BE30E6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6.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دفتر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کارمندانو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کمپیوتر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حل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شول</w:t>
      </w:r>
      <w:r w:rsidRPr="00BE30E6">
        <w:rPr>
          <w:rFonts w:cs="Times New Roman"/>
          <w:rtl/>
        </w:rPr>
        <w:t xml:space="preserve">. </w:t>
      </w:r>
    </w:p>
    <w:p w:rsidR="00015649" w:rsidRDefault="00BE30E6" w:rsidP="00BE30E6">
      <w:pPr>
        <w:pBdr>
          <w:bottom w:val="single" w:sz="6" w:space="1" w:color="auto"/>
        </w:pBdr>
        <w:bidi/>
        <w:rPr>
          <w:rFonts w:cs="Times New Roman"/>
        </w:rPr>
      </w:pPr>
      <w:r w:rsidRPr="00BE30E6">
        <w:rPr>
          <w:rFonts w:cs="Times New Roman"/>
          <w:rtl/>
        </w:rPr>
        <w:t xml:space="preserve">7. </w:t>
      </w:r>
      <w:r w:rsidRPr="00BE30E6">
        <w:rPr>
          <w:rFonts w:cs="Times New Roman" w:hint="cs"/>
          <w:rtl/>
        </w:rPr>
        <w:t>د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څارنوالی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ریاست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چی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سیګنال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مشکل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لرل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سیستم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رسیت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او</w:t>
      </w:r>
      <w:r w:rsidRPr="00BE30E6">
        <w:rPr>
          <w:rFonts w:cs="Times New Roman"/>
          <w:rtl/>
        </w:rPr>
        <w:t xml:space="preserve"> </w:t>
      </w:r>
      <w:r w:rsidRPr="00BE30E6">
        <w:rPr>
          <w:rFonts w:cs="Times New Roman" w:hint="cs"/>
          <w:rtl/>
        </w:rPr>
        <w:t>انترنیت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یی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کار</w:t>
      </w:r>
      <w:r w:rsidRPr="00BE30E6">
        <w:rPr>
          <w:rFonts w:cs="Times New Roman" w:hint="eastAsia"/>
          <w:rtl/>
        </w:rPr>
        <w:t> </w:t>
      </w:r>
      <w:r w:rsidRPr="00BE30E6">
        <w:rPr>
          <w:rFonts w:cs="Times New Roman" w:hint="cs"/>
          <w:rtl/>
        </w:rPr>
        <w:t>وکړلو</w:t>
      </w:r>
      <w:r w:rsidRPr="00BE30E6">
        <w:rPr>
          <w:rFonts w:cs="Times New Roman"/>
          <w:rtl/>
        </w:rPr>
        <w:t>.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52BB6">
      <w:pPr>
        <w:rPr>
          <w:b/>
          <w:bCs/>
          <w:sz w:val="72"/>
          <w:szCs w:val="72"/>
          <w:highlight w:val="cyan"/>
        </w:rPr>
      </w:pPr>
    </w:p>
    <w:p w:rsidR="00CF4126" w:rsidRDefault="00CF4126" w:rsidP="00052BB6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 w:rsidR="00015649">
        <w:rPr>
          <w:b/>
          <w:bCs/>
          <w:sz w:val="72"/>
          <w:szCs w:val="72"/>
          <w:highlight w:val="cyan"/>
        </w:rPr>
        <w:t>0</w:t>
      </w:r>
      <w:r w:rsidR="00052BB6">
        <w:rPr>
          <w:b/>
          <w:bCs/>
          <w:sz w:val="72"/>
          <w:szCs w:val="72"/>
          <w:highlight w:val="cyan"/>
        </w:rPr>
        <w:t>5</w:t>
      </w:r>
      <w:r w:rsidRPr="000F3CB1">
        <w:rPr>
          <w:b/>
          <w:bCs/>
          <w:sz w:val="72"/>
          <w:szCs w:val="72"/>
          <w:highlight w:val="cyan"/>
        </w:rPr>
        <w:t>/</w:t>
      </w:r>
      <w:r w:rsidR="00052BB6">
        <w:rPr>
          <w:b/>
          <w:bCs/>
          <w:sz w:val="72"/>
          <w:szCs w:val="72"/>
          <w:highlight w:val="cyan"/>
        </w:rPr>
        <w:t>1</w:t>
      </w:r>
    </w:p>
    <w:p w:rsidR="00CF4126" w:rsidRDefault="00CF4126" w:rsidP="00CF412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9CB15B" wp14:editId="604CD429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0464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2.9pt;margin-top:13.75pt;width:519.25pt;height: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" strokeweight="3pt">
                <v:stroke startarrow="block" endarrow="block" miterlimit="4" joinstyle="miter"/>
              </v:shape>
            </w:pict>
          </mc:Fallback>
        </mc:AlternateContent>
      </w: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pBdr>
          <w:bottom w:val="single" w:sz="6" w:space="1" w:color="auto"/>
        </w:pBdr>
        <w:bidi/>
        <w:rPr>
          <w:rFonts w:cs="Times New Roman"/>
        </w:rPr>
      </w:pPr>
    </w:p>
    <w:p w:rsidR="00CF4126" w:rsidRDefault="00CF4126" w:rsidP="00CF4126">
      <w:pPr>
        <w:pBdr>
          <w:bottom w:val="single" w:sz="6" w:space="1" w:color="auto"/>
        </w:pBdr>
        <w:bidi/>
        <w:rPr>
          <w:rFonts w:cs="Times New Roman"/>
        </w:rPr>
      </w:pP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1404/05/09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bandwidth summary list 1402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ایمیلونو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جواب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نصبولو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کیبل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اقتصاد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رياست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بندوید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اضافه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صحت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عامه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١٠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١٥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پورته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5F06C9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پکتیا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اخیستلو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شوه</w:t>
      </w:r>
      <w:r w:rsidRPr="00052BB6">
        <w:rPr>
          <w:rFonts w:cs="Times New Roman"/>
          <w:rtl/>
        </w:rPr>
        <w:t>.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1404/05/12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پاور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rj45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کیبل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زریعه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وصل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کیږی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لرل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١٤٠٣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١٤٠٢ </w:t>
      </w:r>
      <w:r w:rsidRPr="00052BB6">
        <w:rPr>
          <w:rFonts w:cs="Times New Roman" w:hint="cs"/>
          <w:rtl/>
        </w:rPr>
        <w:t>بندوید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سامری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باندی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دواړو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کلونو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بندوید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جدول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زون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شریک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کیبل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اصلاح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اطلاعاتو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فرهنګ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لرل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15649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8.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FTTH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میکروتیک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روترو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کنفیګرشن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وشولو</w:t>
      </w:r>
      <w:r w:rsidRPr="00052BB6">
        <w:rPr>
          <w:rFonts w:cs="Times New Roman"/>
          <w:rtl/>
        </w:rPr>
        <w:t>.</w:t>
      </w:r>
    </w:p>
    <w:p w:rsidR="00052BB6" w:rsidRDefault="00052BB6" w:rsidP="00052BB6">
      <w:pPr>
        <w:pBdr>
          <w:bottom w:val="double" w:sz="6" w:space="1" w:color="auto"/>
        </w:pBdr>
        <w:bidi/>
        <w:rPr>
          <w:rFonts w:cs="Times New Roman"/>
        </w:rPr>
      </w:pP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015649" w:rsidRDefault="00015649" w:rsidP="00015649">
      <w:pPr>
        <w:pBdr>
          <w:bottom w:val="single" w:sz="6" w:space="1" w:color="auto"/>
        </w:pBd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1404/05/13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شاپ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سکینر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فورمونه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محکمی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کمزوری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سیګنال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منظم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FTTH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مرسته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 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افضل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لرل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اجازه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افضل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260 </w:t>
      </w:r>
      <w:r w:rsidRPr="00052BB6">
        <w:rPr>
          <w:rFonts w:cs="Times New Roman"/>
        </w:rPr>
        <w:t>mb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280 </w:t>
      </w:r>
      <w:r w:rsidRPr="00052BB6">
        <w:rPr>
          <w:rFonts w:cs="Times New Roman"/>
        </w:rPr>
        <w:t>mb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زیات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. </w:t>
      </w:r>
    </w:p>
    <w:p w:rsidR="007B1A67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FTTH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روتر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کنفیګر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شولو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1404/05/13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پخوانی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میدان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هوایی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ډیشونه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زریعه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ځایه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رسیت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بهرنیو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چارو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ډیوایس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زریعه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ځایه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سیګنال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برابر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محکمی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سیګنال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زریعه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ځایه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5F06C9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5F06C9" w:rsidRDefault="005F06C9" w:rsidP="005F06C9">
      <w:pPr>
        <w:bidi/>
        <w:rPr>
          <w:rFonts w:cs="Times New Roman"/>
        </w:rPr>
      </w:pPr>
    </w:p>
    <w:p w:rsidR="005F06C9" w:rsidRDefault="005F06C9" w:rsidP="005F06C9">
      <w:pPr>
        <w:bidi/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lastRenderedPageBreak/>
        <w:t xml:space="preserve">1404/05/21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ټرک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ټرمینل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poe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connector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باران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لخوا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خراب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بهرنیو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چارو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مکمل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بندوید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راسیدلو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رسیت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داخل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داخل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سويچ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ولګول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یوازی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وصل</w:t>
      </w:r>
      <w:r w:rsidRPr="00052BB6">
        <w:rPr>
          <w:rFonts w:cs="Times New Roman"/>
          <w:rtl/>
        </w:rPr>
        <w:t xml:space="preserve">  </w:t>
      </w:r>
      <w:r w:rsidRPr="00052BB6">
        <w:rPr>
          <w:rFonts w:cs="Times New Roman" w:hint="cs"/>
          <w:rtl/>
        </w:rPr>
        <w:t>کړو</w:t>
      </w:r>
      <w:r w:rsidRPr="00052BB6">
        <w:rPr>
          <w:rFonts w:cs="Times New Roman"/>
          <w:rtl/>
        </w:rPr>
        <w:t xml:space="preserve">. </w:t>
      </w:r>
    </w:p>
    <w:p w:rsidR="007B1A67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زاړه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میدان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p2p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ریسترد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7B1A67" w:rsidRDefault="007B1A67" w:rsidP="007B1A67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1404/06/05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شاپ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ریسترد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ګمرک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کمزوری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ریسترد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اترا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رسیت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میدان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هوایی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سیګنال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کریکت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ګراونډ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ډویسونه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نصب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کنفیګرشن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١٠٠ </w:t>
      </w:r>
      <w:r w:rsidRPr="00052BB6">
        <w:rPr>
          <w:rFonts w:cs="Times New Roman" w:hint="cs"/>
          <w:rtl/>
        </w:rPr>
        <w:t>ایم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فعال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٢٠٦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فاور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وخت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ډون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8.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شمل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خرم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محمد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یوسف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9.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احصایی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مرکز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ریسترد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10.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FTTH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ډویسونه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کنفیګرشن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11.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sky connect ISP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12.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local LAN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نصب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14.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همدارنګه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اړه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معلومات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5F06C9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01 </w:t>
      </w:r>
      <w:r w:rsidRPr="00052BB6">
        <w:rPr>
          <w:rFonts w:cs="Times New Roman" w:hint="cs"/>
          <w:rtl/>
        </w:rPr>
        <w:t>سایت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5E4D2B" w:rsidRDefault="005E4D2B" w:rsidP="005E4D2B">
      <w:pPr>
        <w:bidi/>
        <w:rPr>
          <w:rFonts w:cs="Times New Roman"/>
        </w:rPr>
      </w:pP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CF4126">
      <w:pPr>
        <w:bidi/>
        <w:rPr>
          <w:rFonts w:cs="Times New Roman"/>
        </w:rPr>
      </w:pPr>
    </w:p>
    <w:p w:rsidR="00CF4126" w:rsidRDefault="00CF4126" w:rsidP="00052BB6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 w:rsidR="005E4D2B">
        <w:rPr>
          <w:b/>
          <w:bCs/>
          <w:sz w:val="72"/>
          <w:szCs w:val="72"/>
          <w:highlight w:val="cyan"/>
        </w:rPr>
        <w:t>0</w:t>
      </w:r>
      <w:r w:rsidR="00052BB6">
        <w:rPr>
          <w:b/>
          <w:bCs/>
          <w:sz w:val="72"/>
          <w:szCs w:val="72"/>
          <w:highlight w:val="cyan"/>
        </w:rPr>
        <w:t>5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CF4126" w:rsidRDefault="00CF4126" w:rsidP="00CF412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2D058" wp14:editId="5C6FB814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641DE" id="Straight Arrow Connector 10" o:spid="_x0000_s1026" type="#_x0000_t32" style="position:absolute;margin-left:22.9pt;margin-top:13.75pt;width:519.25pt;height:.5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" strokeweight="3pt">
                <v:stroke startarrow="block" endarrow="block" miterlimit="4" joinstyle="miter"/>
              </v:shape>
            </w:pict>
          </mc:Fallback>
        </mc:AlternateContent>
      </w:r>
    </w:p>
    <w:p w:rsidR="00CF4126" w:rsidRDefault="00CF4126" w:rsidP="00CF4126">
      <w:pPr>
        <w:bidi/>
        <w:rPr>
          <w:rFonts w:cs="Times New Roman"/>
        </w:rPr>
      </w:pPr>
    </w:p>
    <w:p w:rsidR="00146A0F" w:rsidRDefault="00146A0F" w:rsidP="00146A0F">
      <w:pPr>
        <w:bidi/>
        <w:rPr>
          <w:rFonts w:cs="Times New Roman"/>
        </w:rPr>
      </w:pPr>
    </w:p>
    <w:p w:rsidR="00987DB8" w:rsidRDefault="00987DB8" w:rsidP="00987DB8">
      <w:pPr>
        <w:pBdr>
          <w:bottom w:val="single" w:sz="6" w:space="1" w:color="auto"/>
        </w:pBd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987DB8" w:rsidRDefault="00987DB8" w:rsidP="00987DB8">
      <w:pP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1404/06/14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کمپیوټرونو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ټولنیزو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چارو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رسیت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مهاجرينو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رياست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ریسترد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محکمی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یوسف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څارنوالی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یوسف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ورغلی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کړی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شاپ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ریسترد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8.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افضل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ISP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داخل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سیستم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شوه</w:t>
      </w:r>
      <w:r w:rsidRPr="00052BB6">
        <w:rPr>
          <w:rFonts w:cs="Times New Roman"/>
          <w:rtl/>
        </w:rPr>
        <w:t xml:space="preserve">. </w:t>
      </w:r>
    </w:p>
    <w:p w:rsidR="00146A0F" w:rsidRDefault="00052BB6" w:rsidP="00052BB6">
      <w:pPr>
        <w:pBdr>
          <w:bottom w:val="single" w:sz="6" w:space="1" w:color="auto"/>
        </w:pBdr>
        <w:bidi/>
        <w:ind w:left="360"/>
        <w:rPr>
          <w:rFonts w:cs="Times New Roman"/>
        </w:rPr>
      </w:pPr>
      <w:r w:rsidRPr="00052BB6">
        <w:rPr>
          <w:rFonts w:cs="Times New Roman"/>
          <w:rtl/>
        </w:rPr>
        <w:t xml:space="preserve">9.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احصایی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دوهم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مرکز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ضعیف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فریکونسی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تغیر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بیرته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  <w:r w:rsidR="005E4D2B" w:rsidRPr="005E4D2B">
        <w:rPr>
          <w:rFonts w:cs="Times New Roman"/>
          <w:rtl/>
        </w:rPr>
        <w:t xml:space="preserve">8. </w:t>
      </w:r>
      <w:r w:rsidR="005E4D2B" w:rsidRPr="005E4D2B">
        <w:rPr>
          <w:rFonts w:cs="Times New Roman" w:hint="cs"/>
          <w:rtl/>
        </w:rPr>
        <w:t>د</w:t>
      </w:r>
      <w:r w:rsidR="005E4D2B" w:rsidRPr="005E4D2B">
        <w:rPr>
          <w:rFonts w:cs="Times New Roman"/>
          <w:rtl/>
        </w:rPr>
        <w:t xml:space="preserve"> </w:t>
      </w:r>
      <w:r w:rsidR="005E4D2B" w:rsidRPr="005E4D2B">
        <w:rPr>
          <w:rFonts w:cs="Times New Roman"/>
        </w:rPr>
        <w:t>ISP</w:t>
      </w:r>
      <w:r w:rsidR="005E4D2B" w:rsidRPr="005E4D2B">
        <w:rPr>
          <w:rFonts w:cs="Times New Roman"/>
          <w:rtl/>
        </w:rPr>
        <w:t xml:space="preserve"> </w:t>
      </w:r>
      <w:r w:rsidR="005E4D2B" w:rsidRPr="005E4D2B">
        <w:rPr>
          <w:rFonts w:cs="Times New Roman" w:hint="cs"/>
          <w:rtl/>
        </w:rPr>
        <w:t>لپاره</w:t>
      </w:r>
      <w:r w:rsidR="005E4D2B" w:rsidRPr="005E4D2B">
        <w:rPr>
          <w:rFonts w:cs="Times New Roman"/>
          <w:rtl/>
        </w:rPr>
        <w:t xml:space="preserve"> </w:t>
      </w:r>
      <w:r w:rsidR="005E4D2B" w:rsidRPr="005E4D2B">
        <w:rPr>
          <w:rFonts w:cs="Times New Roman" w:hint="cs"/>
          <w:rtl/>
        </w:rPr>
        <w:t>د</w:t>
      </w:r>
      <w:r w:rsidR="005E4D2B" w:rsidRPr="005E4D2B">
        <w:rPr>
          <w:rFonts w:cs="Times New Roman"/>
          <w:rtl/>
        </w:rPr>
        <w:t xml:space="preserve"> </w:t>
      </w:r>
      <w:r w:rsidR="005E4D2B" w:rsidRPr="005E4D2B">
        <w:rPr>
          <w:rFonts w:cs="Times New Roman" w:hint="cs"/>
          <w:rtl/>
        </w:rPr>
        <w:t>ډیټابیس</w:t>
      </w:r>
      <w:r w:rsidR="005E4D2B" w:rsidRPr="005E4D2B">
        <w:rPr>
          <w:rFonts w:cs="Times New Roman"/>
          <w:rtl/>
        </w:rPr>
        <w:t xml:space="preserve"> </w:t>
      </w:r>
      <w:r w:rsidR="005E4D2B" w:rsidRPr="005E4D2B">
        <w:rPr>
          <w:rFonts w:cs="Times New Roman" w:hint="cs"/>
          <w:rtl/>
        </w:rPr>
        <w:t>فایل</w:t>
      </w:r>
      <w:r w:rsidR="005E4D2B" w:rsidRPr="005E4D2B">
        <w:rPr>
          <w:rFonts w:cs="Times New Roman" w:hint="eastAsia"/>
          <w:rtl/>
        </w:rPr>
        <w:t> </w:t>
      </w:r>
      <w:r w:rsidR="005E4D2B" w:rsidRPr="005E4D2B">
        <w:rPr>
          <w:rFonts w:cs="Times New Roman" w:hint="cs"/>
          <w:rtl/>
        </w:rPr>
        <w:t>افډیډ</w:t>
      </w:r>
      <w:r w:rsidR="005E4D2B" w:rsidRPr="005E4D2B">
        <w:rPr>
          <w:rFonts w:cs="Times New Roman" w:hint="eastAsia"/>
          <w:rtl/>
        </w:rPr>
        <w:t> </w:t>
      </w:r>
      <w:r w:rsidR="005E4D2B" w:rsidRPr="005E4D2B">
        <w:rPr>
          <w:rFonts w:cs="Times New Roman" w:hint="cs"/>
          <w:rtl/>
        </w:rPr>
        <w:t>شولو</w:t>
      </w:r>
      <w:r w:rsidR="005E4D2B" w:rsidRPr="005E4D2B">
        <w:rPr>
          <w:rFonts w:cs="Times New Roman"/>
          <w:rtl/>
        </w:rPr>
        <w:t>.</w:t>
      </w:r>
    </w:p>
    <w:p w:rsidR="00146A0F" w:rsidRPr="00E54BE2" w:rsidRDefault="00146A0F" w:rsidP="00146A0F">
      <w:pPr>
        <w:pBdr>
          <w:bottom w:val="single" w:sz="6" w:space="1" w:color="auto"/>
        </w:pBdr>
        <w:bidi/>
        <w:ind w:left="360"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1404/06/19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فواید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عامه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باندی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ادرس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فالیسی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افلایی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یوسف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٢.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محکمی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مساله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سپید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بهارالله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٣.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کمپیوټرونو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داخل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bss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انجینرانو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کیبل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تیرولو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داخل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ځینو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انجینرانو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مشکلاتو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راسیداګی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میکروتیک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ډوایس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اسونو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کنفیګرشن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ترمینل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فاور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8.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9.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بهرنیو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چارو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لرل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بهارالله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146A0F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10.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لینکونو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شوه</w:t>
      </w:r>
    </w:p>
    <w:p w:rsidR="00146A0F" w:rsidRDefault="00146A0F" w:rsidP="00146A0F">
      <w:pPr>
        <w:pBdr>
          <w:bottom w:val="single" w:sz="6" w:space="1" w:color="auto"/>
        </w:pBdr>
        <w:bidi/>
        <w:rPr>
          <w:rFonts w:cs="Times New Roman"/>
        </w:rPr>
      </w:pPr>
    </w:p>
    <w:p w:rsidR="00E54BE2" w:rsidRDefault="00E54BE2" w:rsidP="00E54BE2">
      <w:pPr>
        <w:bidi/>
        <w:rPr>
          <w:rFonts w:cs="Times New Roman"/>
        </w:rPr>
      </w:pPr>
    </w:p>
    <w:p w:rsidR="008533C1" w:rsidRDefault="008533C1" w:rsidP="00D34755">
      <w:pPr>
        <w:bidi/>
        <w:rPr>
          <w:rFonts w:cs="Times New Roman"/>
        </w:rPr>
      </w:pPr>
    </w:p>
    <w:p w:rsidR="008533C1" w:rsidRDefault="008533C1" w:rsidP="008533C1">
      <w:pPr>
        <w:bidi/>
        <w:jc w:val="center"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1404/06/25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داخلی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نصب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ټول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سويچ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وصل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اوس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کوی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فایبر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کابل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بانک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لیز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وصل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کیبل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جوړ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منظم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محکمی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بهارالله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زموږ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طرف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دریو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مشتریانو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لوکل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کیبلی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منظم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شوی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معادن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ریاست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سپید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ایم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مکمل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راسیدلو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8.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شاپ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لږ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کمزوری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سیګنال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لرل</w:t>
      </w:r>
      <w:r w:rsidRPr="00052BB6">
        <w:rPr>
          <w:rFonts w:cs="Times New Roman"/>
          <w:rtl/>
        </w:rPr>
        <w:t xml:space="preserve">. </w:t>
      </w:r>
    </w:p>
    <w:p w:rsidR="004047A8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9.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FTTH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کارونو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>.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D34755" w:rsidRDefault="00D34755" w:rsidP="00D34755">
      <w:pPr>
        <w:bidi/>
        <w:rPr>
          <w:rFonts w:cs="Times New Roman"/>
        </w:rPr>
      </w:pP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1404/03/31 </w:t>
      </w:r>
      <w:r w:rsidRPr="005E4D2B">
        <w:rPr>
          <w:rFonts w:cs="Times New Roman" w:hint="cs"/>
          <w:rtl/>
        </w:rPr>
        <w:t>خوست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ولایت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راپور</w:t>
      </w:r>
      <w:r w:rsidRPr="005E4D2B">
        <w:rPr>
          <w:rFonts w:cs="Times New Roman"/>
          <w:rtl/>
        </w:rPr>
        <w:t xml:space="preserve">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>١.</w:t>
      </w:r>
      <w:r w:rsidRPr="005E4D2B">
        <w:rPr>
          <w:rFonts w:cs="Times New Roman" w:hint="cs"/>
          <w:rtl/>
        </w:rPr>
        <w:t>نن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ورز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fiber net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سپید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نتیجه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شریک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شوه</w:t>
      </w:r>
      <w:r w:rsidRPr="005E4D2B">
        <w:rPr>
          <w:rFonts w:cs="Times New Roman"/>
          <w:rtl/>
        </w:rPr>
        <w:t>.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٢.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عید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والی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ډومین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مساله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فاسورد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بدل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کار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وکړلو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3.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فواید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عامه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ریاست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لخوا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خراب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وو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بیرته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جوړ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حل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شول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4.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سویچ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روم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څخه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نظارت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شو</w:t>
      </w:r>
      <w:r w:rsidRPr="005E4D2B">
        <w:rPr>
          <w:rFonts w:cs="Times New Roman"/>
          <w:rtl/>
        </w:rPr>
        <w:t xml:space="preserve">. </w:t>
      </w:r>
    </w:p>
    <w:p w:rsidR="005E4D2B" w:rsidRPr="005E4D2B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5.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احصایی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دوهم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مرکز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چیک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او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مشکل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یی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نه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لرل</w:t>
      </w:r>
      <w:r w:rsidRPr="005E4D2B">
        <w:rPr>
          <w:rFonts w:cs="Times New Roman"/>
          <w:rtl/>
        </w:rPr>
        <w:t xml:space="preserve">. </w:t>
      </w:r>
    </w:p>
    <w:p w:rsidR="00146A0F" w:rsidRDefault="005E4D2B" w:rsidP="005E4D2B">
      <w:pPr>
        <w:pBdr>
          <w:bottom w:val="single" w:sz="6" w:space="1" w:color="auto"/>
        </w:pBdr>
        <w:bidi/>
        <w:rPr>
          <w:rFonts w:cs="Times New Roman"/>
        </w:rPr>
      </w:pPr>
      <w:r w:rsidRPr="005E4D2B">
        <w:rPr>
          <w:rFonts w:cs="Times New Roman"/>
          <w:rtl/>
        </w:rPr>
        <w:t xml:space="preserve">6.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/>
        </w:rPr>
        <w:t>Mobinet ISP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لپاره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د</w:t>
      </w:r>
      <w:r w:rsidRPr="005E4D2B">
        <w:rPr>
          <w:rFonts w:cs="Times New Roman"/>
          <w:rtl/>
        </w:rPr>
        <w:t xml:space="preserve"> ١٠ </w:t>
      </w:r>
      <w:r w:rsidRPr="005E4D2B">
        <w:rPr>
          <w:rFonts w:cs="Times New Roman" w:hint="cs"/>
          <w:rtl/>
        </w:rPr>
        <w:t>ایم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بی</w:t>
      </w:r>
      <w:r w:rsidRPr="005E4D2B">
        <w:rPr>
          <w:rFonts w:cs="Times New Roman"/>
          <w:rtl/>
        </w:rPr>
        <w:t xml:space="preserve"> </w:t>
      </w:r>
      <w:r w:rsidRPr="005E4D2B">
        <w:rPr>
          <w:rFonts w:cs="Times New Roman" w:hint="cs"/>
          <w:rtl/>
        </w:rPr>
        <w:t>انترنیت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سروی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ترسره</w:t>
      </w:r>
      <w:r w:rsidRPr="005E4D2B">
        <w:rPr>
          <w:rFonts w:cs="Times New Roman" w:hint="eastAsia"/>
          <w:rtl/>
        </w:rPr>
        <w:t> </w:t>
      </w:r>
      <w:r w:rsidRPr="005E4D2B">
        <w:rPr>
          <w:rFonts w:cs="Times New Roman" w:hint="cs"/>
          <w:rtl/>
        </w:rPr>
        <w:t>شوه</w:t>
      </w:r>
    </w:p>
    <w:p w:rsidR="009358B3" w:rsidRDefault="009358B3" w:rsidP="009358B3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1C184D" w:rsidRDefault="001C184D" w:rsidP="00052BB6">
      <w:pPr>
        <w:jc w:val="center"/>
      </w:pPr>
      <w:r w:rsidRPr="000F3CB1">
        <w:rPr>
          <w:b/>
          <w:bCs/>
          <w:sz w:val="72"/>
          <w:szCs w:val="72"/>
          <w:highlight w:val="cyan"/>
        </w:rPr>
        <w:t>1403/</w:t>
      </w:r>
      <w:r>
        <w:rPr>
          <w:b/>
          <w:bCs/>
          <w:sz w:val="72"/>
          <w:szCs w:val="72"/>
          <w:highlight w:val="cyan"/>
        </w:rPr>
        <w:t>0</w:t>
      </w:r>
      <w:r w:rsidR="00052BB6">
        <w:rPr>
          <w:b/>
          <w:bCs/>
          <w:sz w:val="72"/>
          <w:szCs w:val="72"/>
          <w:highlight w:val="cyan"/>
        </w:rPr>
        <w:t>7</w:t>
      </w:r>
      <w:r w:rsidRPr="000F3CB1">
        <w:rPr>
          <w:b/>
          <w:bCs/>
          <w:sz w:val="72"/>
          <w:szCs w:val="72"/>
          <w:highlight w:val="cyan"/>
        </w:rPr>
        <w:t>/</w:t>
      </w:r>
      <w:r w:rsidRPr="00CF4126">
        <w:rPr>
          <w:b/>
          <w:bCs/>
          <w:sz w:val="72"/>
          <w:szCs w:val="72"/>
          <w:highlight w:val="cyan"/>
        </w:rPr>
        <w:t>01</w:t>
      </w:r>
    </w:p>
    <w:p w:rsidR="001C184D" w:rsidRDefault="001C184D" w:rsidP="001C184D">
      <w:pPr>
        <w:bidi/>
        <w:rPr>
          <w:rFonts w:cs="Times New Roman"/>
        </w:rPr>
      </w:pPr>
    </w:p>
    <w:p w:rsidR="001C184D" w:rsidRDefault="001C184D" w:rsidP="001C184D">
      <w:pPr>
        <w:bidi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B81B51" wp14:editId="3EFCE84A">
                <wp:simplePos x="0" y="0"/>
                <wp:positionH relativeFrom="column">
                  <wp:posOffset>263525</wp:posOffset>
                </wp:positionH>
                <wp:positionV relativeFrom="paragraph">
                  <wp:posOffset>94615</wp:posOffset>
                </wp:positionV>
                <wp:extent cx="6594764" cy="6928"/>
                <wp:effectExtent l="0" t="95250" r="0" b="1079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C6DA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.75pt;margin-top:7.45pt;width:519.25pt;height:.5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" strokeweight="3pt">
                <v:stroke startarrow="block" endarrow="block" miterlimit="4" joinstyle="miter"/>
              </v:shape>
            </w:pict>
          </mc:Fallback>
        </mc:AlternateContent>
      </w:r>
    </w:p>
    <w:p w:rsidR="001C184D" w:rsidRDefault="001C184D" w:rsidP="001C184D">
      <w:pPr>
        <w:bidi/>
        <w:rPr>
          <w:rFonts w:cs="Times New Roman"/>
        </w:rPr>
      </w:pP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1404/07/03 </w:t>
      </w:r>
      <w:r w:rsidRPr="00052BB6">
        <w:rPr>
          <w:rFonts w:cs="Times New Roman" w:hint="cs"/>
          <w:rtl/>
        </w:rPr>
        <w:t>خوست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ولایت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راپور</w:t>
      </w:r>
      <w:r w:rsidRPr="00052BB6">
        <w:rPr>
          <w:rFonts w:cs="Times New Roman"/>
          <w:rtl/>
        </w:rPr>
        <w:t xml:space="preserve">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>١.</w:t>
      </w:r>
      <w:r w:rsidRPr="00052BB6">
        <w:rPr>
          <w:rFonts w:cs="Times New Roman" w:hint="cs"/>
          <w:rtl/>
        </w:rPr>
        <w:t>نن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ورز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صحت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عامه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مرکز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قرارداد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ولیږل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٢.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1402۔1403۔1404 </w:t>
      </w:r>
      <w:r w:rsidRPr="00052BB6">
        <w:rPr>
          <w:rFonts w:cs="Times New Roman" w:hint="cs"/>
          <w:rtl/>
        </w:rPr>
        <w:t>کال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summary sheet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زون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ولیږل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3.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محکمی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بهارالله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زموږ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طرف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وو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4.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دریو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مشتریانو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5.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روشن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انستالیشن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اړه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شوه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6.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دفتر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کمپیوتر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کولو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کومک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وکړل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7.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شاپ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لپاره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نوی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پرینتر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سکنر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انسټال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8.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تیلی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شاپ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لږ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کمزوری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سیګنال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چیک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لرل</w:t>
      </w:r>
      <w:r w:rsidRPr="00052BB6">
        <w:rPr>
          <w:rFonts w:cs="Times New Roman"/>
          <w:rtl/>
        </w:rPr>
        <w:t xml:space="preserve">. 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9.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/>
        </w:rPr>
        <w:t>FTTH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کارمندانو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په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کارونو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کی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همکاری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وشوه</w:t>
      </w:r>
      <w:r w:rsidRPr="00052BB6">
        <w:rPr>
          <w:rFonts w:cs="Times New Roman"/>
          <w:rtl/>
        </w:rPr>
        <w:t>.</w:t>
      </w:r>
    </w:p>
    <w:p w:rsidR="00052BB6" w:rsidRP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10.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سویچ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روم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څخه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نظارت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ترسره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</w:t>
      </w:r>
      <w:r w:rsidRPr="00052BB6">
        <w:rPr>
          <w:rFonts w:cs="Times New Roman"/>
          <w:rtl/>
        </w:rPr>
        <w:t xml:space="preserve">. </w:t>
      </w:r>
    </w:p>
    <w:p w:rsidR="009358B3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  <w:r w:rsidRPr="00052BB6">
        <w:rPr>
          <w:rFonts w:cs="Times New Roman"/>
          <w:rtl/>
        </w:rPr>
        <w:t xml:space="preserve">11. </w:t>
      </w:r>
      <w:r w:rsidRPr="00052BB6">
        <w:rPr>
          <w:rFonts w:cs="Times New Roman" w:hint="cs"/>
          <w:rtl/>
        </w:rPr>
        <w:t>د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اترا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مشکل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حل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شول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او</w:t>
      </w:r>
      <w:r w:rsidRPr="00052BB6">
        <w:rPr>
          <w:rFonts w:cs="Times New Roman"/>
          <w:rtl/>
        </w:rPr>
        <w:t xml:space="preserve"> </w:t>
      </w:r>
      <w:r w:rsidRPr="00052BB6">
        <w:rPr>
          <w:rFonts w:cs="Times New Roman" w:hint="cs"/>
          <w:rtl/>
        </w:rPr>
        <w:t>انترنیت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یی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کار</w:t>
      </w:r>
      <w:r w:rsidRPr="00052BB6">
        <w:rPr>
          <w:rFonts w:cs="Times New Roman" w:hint="eastAsia"/>
          <w:rtl/>
        </w:rPr>
        <w:t> </w:t>
      </w:r>
      <w:r w:rsidRPr="00052BB6">
        <w:rPr>
          <w:rFonts w:cs="Times New Roman" w:hint="cs"/>
          <w:rtl/>
        </w:rPr>
        <w:t>وکړلو</w:t>
      </w:r>
      <w:r w:rsidRPr="00052BB6">
        <w:rPr>
          <w:rFonts w:cs="Times New Roman"/>
          <w:rtl/>
        </w:rPr>
        <w:t>.</w:t>
      </w:r>
    </w:p>
    <w:p w:rsidR="00052BB6" w:rsidRDefault="00052BB6" w:rsidP="00052BB6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052BB6" w:rsidRDefault="00052BB6" w:rsidP="00052BB6">
      <w:pPr>
        <w:bidi/>
        <w:rPr>
          <w:rFonts w:cs="Times New Roman"/>
        </w:rPr>
      </w:pPr>
      <w:bookmarkStart w:id="0" w:name="_GoBack"/>
      <w:bookmarkEnd w:id="0"/>
    </w:p>
    <w:sectPr w:rsidR="00052BB6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5F0" w:rsidRDefault="004025F0" w:rsidP="001205A1">
      <w:r>
        <w:separator/>
      </w:r>
    </w:p>
  </w:endnote>
  <w:endnote w:type="continuationSeparator" w:id="0">
    <w:p w:rsidR="004025F0" w:rsidRDefault="004025F0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C1322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4025F0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5F0" w:rsidRDefault="004025F0" w:rsidP="001205A1">
      <w:r>
        <w:separator/>
      </w:r>
    </w:p>
  </w:footnote>
  <w:footnote w:type="continuationSeparator" w:id="0">
    <w:p w:rsidR="004025F0" w:rsidRDefault="004025F0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E6CE9"/>
    <w:multiLevelType w:val="hybridMultilevel"/>
    <w:tmpl w:val="FC504AE6"/>
    <w:lvl w:ilvl="0" w:tplc="F84AEBD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61"/>
    <w:multiLevelType w:val="hybridMultilevel"/>
    <w:tmpl w:val="47B67058"/>
    <w:lvl w:ilvl="0" w:tplc="B6E057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F6485"/>
    <w:multiLevelType w:val="hybridMultilevel"/>
    <w:tmpl w:val="DC7E548E"/>
    <w:lvl w:ilvl="0" w:tplc="0DD63DF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A7679"/>
    <w:multiLevelType w:val="hybridMultilevel"/>
    <w:tmpl w:val="0DF25F9A"/>
    <w:lvl w:ilvl="0" w:tplc="AB02E6F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7FBA"/>
    <w:multiLevelType w:val="hybridMultilevel"/>
    <w:tmpl w:val="C1D233A4"/>
    <w:lvl w:ilvl="0" w:tplc="F3C2084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A5393"/>
    <w:multiLevelType w:val="hybridMultilevel"/>
    <w:tmpl w:val="646615B8"/>
    <w:lvl w:ilvl="0" w:tplc="04B8655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82044"/>
    <w:multiLevelType w:val="hybridMultilevel"/>
    <w:tmpl w:val="2132FF2E"/>
    <w:lvl w:ilvl="0" w:tplc="6D02477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66FA6"/>
    <w:multiLevelType w:val="hybridMultilevel"/>
    <w:tmpl w:val="7B921842"/>
    <w:lvl w:ilvl="0" w:tplc="E4FC373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4"/>
    <w:rsid w:val="00015649"/>
    <w:rsid w:val="00023434"/>
    <w:rsid w:val="00052BB6"/>
    <w:rsid w:val="000C4ED1"/>
    <w:rsid w:val="000F3CB1"/>
    <w:rsid w:val="001205A1"/>
    <w:rsid w:val="00146A0F"/>
    <w:rsid w:val="001C184D"/>
    <w:rsid w:val="002877E8"/>
    <w:rsid w:val="002D1D63"/>
    <w:rsid w:val="002E7C4E"/>
    <w:rsid w:val="0031055C"/>
    <w:rsid w:val="00371EE1"/>
    <w:rsid w:val="003A798E"/>
    <w:rsid w:val="004025F0"/>
    <w:rsid w:val="004047A8"/>
    <w:rsid w:val="00425A99"/>
    <w:rsid w:val="0054701D"/>
    <w:rsid w:val="005A08FF"/>
    <w:rsid w:val="005B2A0B"/>
    <w:rsid w:val="005E4D2B"/>
    <w:rsid w:val="005E6B25"/>
    <w:rsid w:val="005F06C9"/>
    <w:rsid w:val="005F4F46"/>
    <w:rsid w:val="006C60E6"/>
    <w:rsid w:val="0070365B"/>
    <w:rsid w:val="007B0740"/>
    <w:rsid w:val="007B1A67"/>
    <w:rsid w:val="007C1BAB"/>
    <w:rsid w:val="00817FAC"/>
    <w:rsid w:val="008533C1"/>
    <w:rsid w:val="00887C17"/>
    <w:rsid w:val="009358B3"/>
    <w:rsid w:val="00987DB8"/>
    <w:rsid w:val="00A15CF7"/>
    <w:rsid w:val="00A24793"/>
    <w:rsid w:val="00A81248"/>
    <w:rsid w:val="00AA0EAD"/>
    <w:rsid w:val="00B36811"/>
    <w:rsid w:val="00BC1322"/>
    <w:rsid w:val="00BE30E6"/>
    <w:rsid w:val="00C107D4"/>
    <w:rsid w:val="00C66528"/>
    <w:rsid w:val="00C915F0"/>
    <w:rsid w:val="00CF4126"/>
    <w:rsid w:val="00D34755"/>
    <w:rsid w:val="00D62A0B"/>
    <w:rsid w:val="00DB427D"/>
    <w:rsid w:val="00DC4675"/>
    <w:rsid w:val="00DF7EC2"/>
    <w:rsid w:val="00E54BE2"/>
    <w:rsid w:val="00EB53A9"/>
    <w:rsid w:val="00EC2420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4697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40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ID%20COMPUTE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F37B6E-FDFA-4725-BBB6-6ABEAD800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7</Pages>
  <Words>1590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2025-03-22T04:46:00Z</dcterms:created>
  <dcterms:modified xsi:type="dcterms:W3CDTF">2025-09-27T05:32:00Z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