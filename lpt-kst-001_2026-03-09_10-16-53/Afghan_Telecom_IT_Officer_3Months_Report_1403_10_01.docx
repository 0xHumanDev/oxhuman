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C107D4">
            <w:pPr>
              <w:pStyle w:val="Heading1"/>
            </w:pPr>
            <w:r w:rsidRPr="005B2A0B">
              <w:rPr>
                <w:sz w:val="56"/>
                <w:szCs w:val="24"/>
                <w:highlight w:val="darkGray"/>
              </w:rPr>
              <w:t>Afghan Telecom</w:t>
            </w:r>
            <w:r w:rsidRPr="00C107D4">
              <w:rPr>
                <w:sz w:val="56"/>
                <w:szCs w:val="24"/>
              </w:rPr>
              <w:t xml:space="preserve"> </w:t>
            </w:r>
            <w:r w:rsidRPr="005B2A0B">
              <w:rPr>
                <w:sz w:val="56"/>
                <w:szCs w:val="24"/>
                <w:highlight w:val="darkGray"/>
              </w:rPr>
              <w:t>IT Officer 3Months Report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DF7EC2" w:rsidRDefault="00C107D4" w:rsidP="00C107D4">
            <w:pPr>
              <w:pStyle w:val="Heading2"/>
              <w:rPr>
                <w:color w:val="FFFFFF" w:themeColor="background1"/>
              </w:rPr>
            </w:pPr>
            <w:r w:rsidRPr="00DF7EC2">
              <w:rPr>
                <w:color w:val="FFFFFF" w:themeColor="background1"/>
                <w:highlight w:val="black"/>
              </w:rPr>
              <w:t>Mohammad Nabi Hemat</w:t>
            </w:r>
            <w:r w:rsidR="00C66528" w:rsidRPr="00DF7EC2">
              <w:rPr>
                <w:color w:val="FFFFFF" w:themeColor="background1"/>
              </w:rPr>
              <w:t xml:space="preserve"> </w:t>
            </w:r>
          </w:p>
          <w:p w:rsidR="00A81248" w:rsidRPr="003A798E" w:rsidRDefault="007B1A67" w:rsidP="00C107D4">
            <w:pPr>
              <w:pStyle w:val="Heading2"/>
              <w:rPr>
                <w:rtl/>
                <w:lang w:bidi="ps-AF"/>
              </w:rPr>
            </w:pPr>
            <w:r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څلورمې </w:t>
            </w:r>
            <w:r w:rsidR="00DF7EC2"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 ربعي کاری </w:t>
            </w:r>
            <w:r w:rsidR="00DF7EC2" w:rsidRPr="00DF7EC2">
              <w:rPr>
                <w:rFonts w:hint="cs"/>
                <w:color w:val="FFFFFF" w:themeColor="background1"/>
                <w:sz w:val="160"/>
                <w:szCs w:val="56"/>
                <w:highlight w:val="black"/>
                <w:rtl/>
                <w:lang w:bidi="ps-AF"/>
              </w:rPr>
              <w:t>ګزارش</w:t>
            </w:r>
          </w:p>
        </w:tc>
      </w:tr>
    </w:tbl>
    <w:p w:rsidR="00C107D4" w:rsidRDefault="00C107D4"/>
    <w:p w:rsidR="00A81248" w:rsidRPr="000F3CB1" w:rsidRDefault="00C107D4" w:rsidP="00CF4126">
      <w:pPr>
        <w:bidi/>
        <w:jc w:val="center"/>
        <w:rPr>
          <w:b/>
          <w:bCs/>
        </w:rPr>
      </w:pPr>
      <w:r>
        <w:br w:type="page"/>
      </w:r>
      <w:r w:rsidRPr="000F3CB1">
        <w:rPr>
          <w:b/>
          <w:bCs/>
          <w:sz w:val="72"/>
          <w:szCs w:val="72"/>
          <w:highlight w:val="cyan"/>
        </w:rPr>
        <w:lastRenderedPageBreak/>
        <w:t>1403/</w:t>
      </w:r>
      <w:r w:rsidR="00CF4126">
        <w:rPr>
          <w:b/>
          <w:bCs/>
          <w:sz w:val="72"/>
          <w:szCs w:val="72"/>
          <w:highlight w:val="cyan"/>
        </w:rPr>
        <w:t>09</w:t>
      </w:r>
      <w:r w:rsidRPr="000F3CB1">
        <w:rPr>
          <w:b/>
          <w:bCs/>
          <w:sz w:val="72"/>
          <w:szCs w:val="72"/>
          <w:highlight w:val="cyan"/>
        </w:rPr>
        <w:t>/</w:t>
      </w:r>
      <w:r w:rsidR="00CF4126" w:rsidRPr="00CF4126">
        <w:rPr>
          <w:b/>
          <w:bCs/>
          <w:sz w:val="72"/>
          <w:szCs w:val="72"/>
          <w:highlight w:val="cyan"/>
        </w:rPr>
        <w:t>26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1403/09/26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اطلاعاتو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فرهنګ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سيګنل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ډیویسونه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راخلاص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نصب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شی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>.٢.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راڼه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راډیو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ډیویسونه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دوباره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٣.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ISP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شولی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ولګول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برق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نشتوالی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وجی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5. </w:t>
      </w:r>
      <w:r w:rsidRPr="007B1A67">
        <w:rPr>
          <w:rFonts w:cs="Times New Roman" w:hint="cs"/>
          <w:rtl/>
        </w:rPr>
        <w:t>داخل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دفتر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کمپیوتر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همکاری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وشوه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6.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Mikrotik LHG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معلومات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ورکړل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</w:rPr>
        <w:t>---------------------------------------------------------------------------------------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</w:rPr>
        <w:t>1403/09/27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اطلاعاتو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فرهنګ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نصب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مساله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٢.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اتصالات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10</w:t>
      </w:r>
      <w:r w:rsidRPr="007B1A67">
        <w:rPr>
          <w:rFonts w:cs="Times New Roman"/>
        </w:rPr>
        <w:t>GB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IT switch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نصب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باندی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</w:rPr>
        <w:t>3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teleshop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باندی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سپید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تیز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</w:rPr>
        <w:t>4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ISP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</w:rPr>
        <w:t>5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 system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p2p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نصب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مرسته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وشوه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1403/09/27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اطلاعاتو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فرهنګ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٢.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سټاف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وکړلو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اتصالات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اکټویټی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ترسره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اتصالات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فایبر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کیبل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کیبلی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5.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dsl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6.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انکشاف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دهات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7.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بهرنیو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چارو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8.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پروژی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همکاری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وشوه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1403/09/29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سویچ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10</w:t>
      </w:r>
      <w:r w:rsidRPr="007B1A67">
        <w:rPr>
          <w:rFonts w:cs="Times New Roman"/>
        </w:rPr>
        <w:t>gb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کامیابی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فورت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تبدیل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٢.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ISP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منیجر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اکسیل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مشتریانو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معلومات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اماده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>
        <w:rPr>
          <w:b/>
          <w:bCs/>
          <w:sz w:val="72"/>
          <w:szCs w:val="72"/>
          <w:highlight w:val="cyan"/>
        </w:rPr>
        <w:t>10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9CB15B" wp14:editId="604CD429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464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.9pt;margin-top:13.75pt;width:519.25pt;height: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Jki/nSICAACp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1403/10/02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باندی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racket dish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٢.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دفتر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ځینو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 </w:t>
      </w:r>
      <w:r w:rsidRPr="007B1A67">
        <w:rPr>
          <w:rFonts w:cs="Times New Roman" w:hint="cs"/>
          <w:rtl/>
        </w:rPr>
        <w:t>پری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تیلی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شاپ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وکړلو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isp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شولو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1403/10/05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کاغذی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تزګرو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moc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racket dish device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راخلاص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٢٠٦ </w:t>
      </w:r>
      <w:r w:rsidRPr="007B1A67">
        <w:rPr>
          <w:rFonts w:cs="Times New Roman" w:hint="cs"/>
          <w:rtl/>
        </w:rPr>
        <w:t>سویچ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شی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٢.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محکمی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موبایلونو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ادرس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زریعه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سکیور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محکمی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سپید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تریننګ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ورکړل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مسول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ډیسک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زریعه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مرسته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وشوه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5.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مهاجرينو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رياست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قطع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همکاری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موقع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6.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راڼه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رادیو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ټربلشوت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وروسته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poe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ډمیچ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7.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داخل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ډومین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8.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دفتر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ځینو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کمپیوتر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ویندوز</w:t>
      </w:r>
      <w:r w:rsidRPr="007B1A67">
        <w:rPr>
          <w:rFonts w:cs="Times New Roman"/>
          <w:rtl/>
        </w:rPr>
        <w:t xml:space="preserve"> ٧ </w:t>
      </w:r>
      <w:r w:rsidRPr="007B1A67">
        <w:rPr>
          <w:rFonts w:cs="Times New Roman" w:hint="cs"/>
          <w:rtl/>
        </w:rPr>
        <w:t>لری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9.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ډویسونو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راخلاص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کیدو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کومک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وکړل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10.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ټولنیزو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چارو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طرف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رسیت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زموږ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طرف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کوم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وو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1403/10/06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ثبت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احوال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نفوس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امریت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p2p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ډیویسونه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انسټال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ثبت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احوال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نفوس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٣ </w:t>
      </w:r>
      <w:r w:rsidRPr="007B1A67">
        <w:rPr>
          <w:rFonts w:cs="Times New Roman" w:hint="cs"/>
          <w:rtl/>
        </w:rPr>
        <w:t>ایم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ایمیل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ولیږل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مهاجرينو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رياست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poe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خریداری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تلی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شاپ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فریکونسی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بدلولو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 w:hint="eastAsia"/>
          <w:rtl/>
        </w:rPr>
        <w:t>  </w:t>
      </w:r>
      <w:r w:rsidRPr="007B1A67">
        <w:rPr>
          <w:rFonts w:cs="Times New Roman" w:hint="cs"/>
          <w:rtl/>
        </w:rPr>
        <w:t>سم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1403/10/08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ثبت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احوال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نفوس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امریت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٣ </w:t>
      </w:r>
      <w:r w:rsidRPr="007B1A67">
        <w:rPr>
          <w:rFonts w:cs="Times New Roman" w:hint="cs"/>
          <w:rtl/>
        </w:rPr>
        <w:t>ایم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فعال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سپید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مکمل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راسیدلو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پروژی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همدارنګه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فعال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مکمل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سپید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راسیدلو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بهرنیو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چارو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لرل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lastRenderedPageBreak/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ټولنیزو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چارو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رسیت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کړی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. </w:t>
      </w:r>
    </w:p>
    <w:p w:rsidR="00C107D4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5.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IT switch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معلومات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database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حالی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فورټونه</w:t>
      </w:r>
      <w:r w:rsidRPr="007B1A67">
        <w:rPr>
          <w:rFonts w:cs="Times New Roman" w:hint="eastAsia"/>
          <w:rtl/>
        </w:rPr>
        <w:t>  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تعین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1403/10/09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کومک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کمپیوتر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فورت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خرابتیا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کړلو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میدان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هوایی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ډیوایس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خراب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ایمیل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ولیږل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dsl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شولو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1403/10/12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غلام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خان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سویچ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برق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سیستم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هغی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شمسیو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همدارنګه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بتری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سیستم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برابر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کړو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سویچ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نرمل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حلات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سویچ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نظارت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ترسره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کارتونو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جوړولو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جوړ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پروژی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کومک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وکړل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1403/10/13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ښاری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محکمی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پیدا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جوړ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وکړلو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قطع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مهاجرينو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رياست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سیستم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ریسترد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بیرته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جوړ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. </w:t>
      </w:r>
    </w:p>
    <w:p w:rsidR="004047A8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فیکس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p2p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معلومات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ورکړل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1403/10/17 </w:t>
      </w:r>
      <w:r w:rsidRPr="007B1A67">
        <w:rPr>
          <w:rFonts w:cs="Times New Roman" w:hint="cs"/>
          <w:rtl/>
        </w:rPr>
        <w:t>خوست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ولایت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راپور</w:t>
      </w:r>
      <w:r w:rsidRPr="007B1A67">
        <w:rPr>
          <w:rFonts w:cs="Times New Roman"/>
          <w:rtl/>
        </w:rPr>
        <w:t xml:space="preserve">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١. </w:t>
      </w:r>
      <w:r w:rsidRPr="007B1A67">
        <w:rPr>
          <w:rFonts w:cs="Times New Roman" w:hint="cs"/>
          <w:rtl/>
        </w:rPr>
        <w:t>نن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ورز</w:t>
      </w:r>
      <w:r w:rsidRPr="007B1A67">
        <w:rPr>
          <w:rFonts w:cs="Times New Roman"/>
          <w:rtl/>
        </w:rPr>
        <w:t xml:space="preserve">  </w:t>
      </w:r>
      <w:r w:rsidRPr="007B1A67">
        <w:rPr>
          <w:rFonts w:cs="Times New Roman" w:hint="cs"/>
          <w:rtl/>
        </w:rPr>
        <w:t>راڼه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راډیو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ډیوایس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رسیت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دوباره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2.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پروژی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ډوایس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کنفیګرشن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وشولو</w:t>
      </w:r>
      <w:r w:rsidRPr="007B1A67">
        <w:rPr>
          <w:rFonts w:cs="Times New Roman"/>
          <w:rtl/>
        </w:rPr>
        <w:t xml:space="preserve">. </w:t>
      </w:r>
    </w:p>
    <w:p w:rsidR="00987DB8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3.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روتری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کنفیګر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شولی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1403/10/19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راڼا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رادیو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لینک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ګوته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ګوته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قبایلو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چارو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ګوته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ګمرک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راڼه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راډیو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کنیکټری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ترانسپورت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منده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موجود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مهاجرينو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رياست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فورت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رفریش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محافظه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ایمیل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lastRenderedPageBreak/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ضعیف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فریکونسی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987DB8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سیګنال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برابر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1403/10/20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ګمرک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نصب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ګمرک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مکمل</w:t>
      </w:r>
      <w:r w:rsidRPr="00146A0F">
        <w:rPr>
          <w:rFonts w:cs="Times New Roman"/>
          <w:rtl/>
        </w:rPr>
        <w:t xml:space="preserve"> ١٠ </w:t>
      </w:r>
      <w:r w:rsidRPr="00146A0F">
        <w:rPr>
          <w:rFonts w:cs="Times New Roman" w:hint="cs"/>
          <w:rtl/>
        </w:rPr>
        <w:t>ایم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راسیدلو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راڼه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راډیو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اوسه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 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نصب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مرسته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بندر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SDH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پاور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. </w:t>
      </w:r>
    </w:p>
    <w:p w:rsidR="00987DB8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راڼه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راډیو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نوره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شوی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1403/10/24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راڼه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راډیو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987DB8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ضعیف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تغیر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سیګنال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ښه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شی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1403/10/30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ملتی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فوینت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>3.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ستونزه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داخل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>.</w:t>
      </w:r>
    </w:p>
    <w:p w:rsidR="00987DB8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٤.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عید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والی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CF4126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>
        <w:rPr>
          <w:b/>
          <w:bCs/>
          <w:sz w:val="72"/>
          <w:szCs w:val="72"/>
          <w:highlight w:val="cyan"/>
        </w:rPr>
        <w:t>1</w:t>
      </w:r>
      <w:r>
        <w:rPr>
          <w:b/>
          <w:bCs/>
          <w:sz w:val="72"/>
          <w:szCs w:val="72"/>
          <w:highlight w:val="cyan"/>
        </w:rPr>
        <w:t>1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2D058" wp14:editId="5C6FB814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641DE" id="Straight Arrow Connector 10" o:spid="_x0000_s1026" type="#_x0000_t32" style="position:absolute;margin-left:22.9pt;margin-top:13.75pt;width:519.25pt;height:.5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h6ucESICAACr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CF4126" w:rsidRDefault="00CF4126" w:rsidP="00CF4126">
      <w:pPr>
        <w:bidi/>
        <w:rPr>
          <w:rFonts w:cs="Times New Roman"/>
        </w:rPr>
      </w:pPr>
    </w:p>
    <w:p w:rsidR="00146A0F" w:rsidRDefault="00146A0F" w:rsidP="00146A0F">
      <w:pP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1403/11/02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رسیت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Global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IT Rack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ترتیب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lastRenderedPageBreak/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فواید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عامه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قبایلو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چارو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ګوته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اخیستلو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اطلاعاتو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فرهنګ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سبا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DSL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همکارانو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مرسته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11.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LHG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12. </w:t>
      </w:r>
      <w:r w:rsidRPr="00146A0F">
        <w:rPr>
          <w:rFonts w:cs="Times New Roman" w:hint="cs"/>
          <w:rtl/>
        </w:rPr>
        <w:t>مختلفو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ایمیلونو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اطلاعاتو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فرهنګ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ګوته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شی</w:t>
      </w:r>
      <w:r w:rsidRPr="00146A0F">
        <w:rPr>
          <w:rFonts w:cs="Times New Roman"/>
          <w:rtl/>
        </w:rPr>
        <w:t>.</w:t>
      </w:r>
    </w:p>
    <w:p w:rsidR="00E54BE2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سیګنال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برابرولو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مرسته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وشوه</w:t>
      </w:r>
    </w:p>
    <w:p w:rsidR="00146A0F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146A0F" w:rsidRPr="00E54BE2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1403/11/6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ځل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رسیت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هدایت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خریداری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IO global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راسیدلو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بهدحل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data com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مختلف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ډیټا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ډیټا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سويچ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انسټال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١٠ </w:t>
      </w:r>
      <w:r w:rsidRPr="00146A0F">
        <w:rPr>
          <w:rFonts w:cs="Times New Roman" w:hint="cs"/>
          <w:rtl/>
        </w:rPr>
        <w:t>جی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dsl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E54BE2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8533C1" w:rsidRDefault="008533C1" w:rsidP="00D34755">
      <w:pPr>
        <w:bidi/>
        <w:rPr>
          <w:rFonts w:cs="Times New Roman"/>
        </w:rPr>
      </w:pPr>
    </w:p>
    <w:p w:rsidR="008533C1" w:rsidRDefault="008533C1" w:rsidP="008533C1">
      <w:pPr>
        <w:bidi/>
        <w:jc w:val="center"/>
        <w:rPr>
          <w:rFonts w:cs="Times New Roman"/>
        </w:rPr>
      </w:pP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1403/11/9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زراعت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io global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ترتيب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io global isp</w:t>
      </w:r>
      <w:r w:rsidRPr="00146A0F">
        <w:rPr>
          <w:rFonts w:cs="Times New Roman"/>
          <w:rtl/>
        </w:rPr>
        <w:t xml:space="preserve"> ٢١ </w:t>
      </w:r>
      <w:r w:rsidRPr="00146A0F">
        <w:rPr>
          <w:rFonts w:cs="Times New Roman" w:hint="cs"/>
          <w:rtl/>
        </w:rPr>
        <w:t>ایم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اطلاعاتو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فرهنګ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کیدلو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</w:rPr>
        <w:t>io global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سپید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data com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٥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. </w:t>
      </w:r>
    </w:p>
    <w:p w:rsidR="004047A8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IT switch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١٠ </w:t>
      </w:r>
      <w:r w:rsidRPr="00146A0F">
        <w:rPr>
          <w:rFonts w:cs="Times New Roman" w:hint="cs"/>
          <w:rtl/>
        </w:rPr>
        <w:t>جبی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لینک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data com</w:t>
      </w:r>
      <w:r w:rsidRPr="00146A0F">
        <w:rPr>
          <w:rFonts w:cs="Times New Roman"/>
          <w:rtl/>
        </w:rPr>
        <w:t> 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شولو</w:t>
      </w:r>
    </w:p>
    <w:p w:rsidR="00146A0F" w:rsidRDefault="00146A0F" w:rsidP="00146A0F">
      <w:pPr>
        <w:bidi/>
        <w:rPr>
          <w:rFonts w:cs="Times New Roman"/>
        </w:rPr>
      </w:pP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34755" w:rsidRDefault="00D34755" w:rsidP="00D34755">
      <w:pPr>
        <w:bidi/>
        <w:rPr>
          <w:rFonts w:cs="Times New Roman"/>
        </w:rPr>
      </w:pPr>
      <w:bookmarkStart w:id="0" w:name="_GoBack"/>
      <w:bookmarkEnd w:id="0"/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lastRenderedPageBreak/>
        <w:t xml:space="preserve">1403/11/10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مختلفو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ایمیلونو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فواید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عامه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9358B3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مختلفو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اړه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معلومات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1403/11/15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سیګنال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کمپیوټرونو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domain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رسیت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زراعت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LHG5 devices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9358B3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anydesk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زریعه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شوه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1403/11/20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tplinkmodem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ذاهد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data com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انسټال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ګلوبل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ستونزه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رادیو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تلویزیون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قرارداد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ختمولو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مکتوب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ولیږل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قطع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>.</w:t>
      </w:r>
    </w:p>
    <w:p w:rsidR="009358B3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بهرنیو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چارو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>. 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1403/11/23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لازم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اقدامات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شروع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شروع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دروازی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الماری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شوله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لازم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مواد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واخیستل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9358B3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کړل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</w:p>
    <w:p w:rsid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1403/11/28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پنځه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.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پاور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power beam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همکاری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١٠٠ </w:t>
      </w:r>
      <w:r w:rsidRPr="00146A0F">
        <w:rPr>
          <w:rFonts w:cs="Times New Roman" w:hint="cs"/>
          <w:rtl/>
        </w:rPr>
        <w:t>ایم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ایمیل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جواب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>8.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رنګونو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میزونو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ترتيب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9358B3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داخل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کمپیوټرونو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وغزول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شوی</w:t>
      </w:r>
    </w:p>
    <w:p w:rsidR="00146A0F" w:rsidRDefault="00146A0F" w:rsidP="00146A0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</w:p>
    <w:p w:rsidR="009358B3" w:rsidRP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1403/11/30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عمومی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تکنالوژی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ظرفیت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لوړولو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شروع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هغه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تدریس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کیږی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ضرورت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مشکلاتو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وخت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راسیداګی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ابتدایی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بحث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شروع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کاستومرانو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کستومر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لپټاپ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>.</w:t>
      </w:r>
    </w:p>
    <w:p w:rsidR="009358B3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شولی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D34755" w:rsidRDefault="00D34755" w:rsidP="00D34755">
      <w:pPr>
        <w:pBdr>
          <w:bottom w:val="single" w:sz="6" w:space="1" w:color="auto"/>
        </w:pBdr>
        <w:bidi/>
        <w:rPr>
          <w:rFonts w:cs="Times New Roman"/>
        </w:rPr>
      </w:pPr>
    </w:p>
    <w:p w:rsidR="00D34755" w:rsidRDefault="00D34755" w:rsidP="00D34755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>
        <w:rPr>
          <w:b/>
          <w:bCs/>
          <w:sz w:val="72"/>
          <w:szCs w:val="72"/>
          <w:highlight w:val="cyan"/>
        </w:rPr>
        <w:t>1</w:t>
      </w:r>
      <w:r>
        <w:rPr>
          <w:b/>
          <w:bCs/>
          <w:sz w:val="72"/>
          <w:szCs w:val="72"/>
          <w:highlight w:val="cyan"/>
        </w:rPr>
        <w:t>2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D34755" w:rsidRDefault="00D34755" w:rsidP="00D3475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5A4712" wp14:editId="396535E3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E8E75" id="Straight Arrow Connector 11" o:spid="_x0000_s1026" type="#_x0000_t32" style="position:absolute;margin-left:22.9pt;margin-top:13.75pt;width:519.25pt;height:.5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EYUbuYjAgAAqw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D34755" w:rsidRDefault="00D34755" w:rsidP="00D34755">
      <w:pPr>
        <w:pBdr>
          <w:bottom w:val="single" w:sz="6" w:space="1" w:color="auto"/>
        </w:pBdr>
        <w:bidi/>
        <w:rPr>
          <w:rFonts w:cs="Times New Roman"/>
        </w:rPr>
      </w:pPr>
    </w:p>
    <w:p w:rsidR="00D34755" w:rsidRDefault="00D34755" w:rsidP="00D34755">
      <w:pPr>
        <w:pBdr>
          <w:bottom w:val="single" w:sz="6" w:space="1" w:color="auto"/>
        </w:pBdr>
        <w:bidi/>
        <w:rPr>
          <w:rFonts w:cs="Times New Roman"/>
        </w:rPr>
      </w:pPr>
    </w:p>
    <w:p w:rsidR="00D34755" w:rsidRDefault="00D34755" w:rsidP="00D34755">
      <w:pPr>
        <w:pBdr>
          <w:bottom w:val="single" w:sz="6" w:space="1" w:color="auto"/>
        </w:pBdr>
        <w:bidi/>
        <w:rPr>
          <w:rFonts w:cs="Times New Roman"/>
        </w:rPr>
      </w:pPr>
    </w:p>
    <w:p w:rsidR="00D34755" w:rsidRDefault="00D34755" w:rsidP="00D34755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1403/12/01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ساعت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اړه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معلومات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انشاالله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سیستم،میکروتیک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کمپیوټرونو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معلومات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DC4675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موجود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وو</w:t>
      </w:r>
    </w:p>
    <w:p w:rsid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1403/12/02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Mikrotik LHG 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وروسته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Mikrotik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Multipoint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کړو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هغوی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طریقه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وښودل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lastRenderedPageBreak/>
        <w:t xml:space="preserve">4.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Sky connect ICT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همکاری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تیرولو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IT switch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دفتر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برق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برق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مختلفو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میزونو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وغزول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>.</w:t>
      </w:r>
    </w:p>
    <w:p w:rsidR="00DC4675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شاپ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1403/12/05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Mikrotik LHG 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multipoint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معلومات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عملی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وصولول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وښودل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sky connect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نصب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انستالیشن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کمپیوټرونو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DC4675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Default="00146A0F" w:rsidP="00146A0F">
      <w:pPr>
        <w:bidi/>
        <w:rPr>
          <w:rFonts w:cs="Times New Roman"/>
        </w:rPr>
      </w:pPr>
    </w:p>
    <w:p w:rsidR="00146A0F" w:rsidRP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1403/12/07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سلسله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عملی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باندی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LHG P2P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ستونزه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فریکونسی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همدارنګه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وایفایی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سایتونو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میډیا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کنورتر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sky connect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اچولو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</w:p>
    <w:p w:rsidR="00146A0F" w:rsidRDefault="00146A0F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</w:p>
    <w:p w:rsidR="00DC4675" w:rsidRPr="00DC4675" w:rsidRDefault="00DC4675" w:rsidP="00146A0F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>.</w:t>
      </w:r>
    </w:p>
    <w:p w:rsidR="00DC4675" w:rsidRDefault="00DC4675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1403/12/12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زاړه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کمزوری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فریکونسی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څیر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power beam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ټول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LHG device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وصولول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هغی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sky connect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لینک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نارمل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ساکیټی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</w:t>
      </w:r>
    </w:p>
    <w:p w:rsidR="00146A0F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146A0F" w:rsidRPr="008533C1" w:rsidRDefault="00146A0F" w:rsidP="00146A0F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DC4675" w:rsidRDefault="00DC4675" w:rsidP="00DC4675">
      <w:pPr>
        <w:bidi/>
        <w:rPr>
          <w:rFonts w:cs="Times New Roman"/>
        </w:rPr>
      </w:pPr>
    </w:p>
    <w:p w:rsidR="00DC4675" w:rsidRPr="008533C1" w:rsidRDefault="00DC4675" w:rsidP="00DC4675">
      <w:pPr>
        <w:bidi/>
        <w:rPr>
          <w:rFonts w:cs="Times New Roman"/>
        </w:rPr>
      </w:pP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403/12/15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افغان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تیلیکام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تریننګ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tplink,tenda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مختلفو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هغوی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باندی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سکوریټی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لګول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بهرنیو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چارو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تخریب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کیدو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DC4675" w:rsidRDefault="00146A0F" w:rsidP="00146A0F">
      <w:pP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mtn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2.5 </w:t>
      </w:r>
      <w:r w:rsidRPr="00146A0F">
        <w:rPr>
          <w:rFonts w:cs="Times New Roman"/>
        </w:rPr>
        <w:t>gb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فایبر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it switch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/>
        </w:rPr>
        <w:t>odf</w:t>
      </w:r>
      <w:r w:rsidRPr="00146A0F">
        <w:rPr>
          <w:rFonts w:cs="Times New Roman"/>
          <w:rtl/>
        </w:rPr>
        <w:t> 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1403/12/22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اطلاعاتو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فرهنګ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سیګنال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ډیسک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لاری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میدان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هوایی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ضعیف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فریکونسی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تغیر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شاپ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واتساف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ډولونډ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لخوا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اجازت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ورکړل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mtn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2.5 </w:t>
      </w:r>
      <w:r w:rsidRPr="00146A0F">
        <w:rPr>
          <w:rFonts w:cs="Times New Roman"/>
        </w:rPr>
        <w:t>GB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اوسه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طرف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ډیسک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زریعه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DC4675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1403/12/26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ډومین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وکړلو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ډیسک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زریعه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وشولو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مهاجرينو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رياست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سیستم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کمزوری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زموږ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طرف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. </w:t>
      </w:r>
    </w:p>
    <w:p w:rsidR="00DC4675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ځینو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مشتریانو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شول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1404/01/01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کمپیوتر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وایرس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مهاجرينو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رياست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ریسترد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206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برق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backup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inverter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نصب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ډویسونو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بهرنیو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چارو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ورځی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لرل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پیدا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رسیت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غلام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خان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لږ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وخت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</w:t>
      </w:r>
      <w:r w:rsidRPr="00146A0F">
        <w:rPr>
          <w:rFonts w:cs="Times New Roman"/>
          <w:rtl/>
        </w:rPr>
        <w:t xml:space="preserve"> 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معلومه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مرکز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mtn 2.5 gb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لینک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IT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فعال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 xml:space="preserve">. </w:t>
      </w:r>
    </w:p>
    <w:p w:rsidR="00DC4675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نظارت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ترسره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</w:p>
    <w:p w:rsidR="00146A0F" w:rsidRDefault="00146A0F" w:rsidP="00146A0F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sectPr w:rsidR="004047A8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01D" w:rsidRDefault="0054701D" w:rsidP="001205A1">
      <w:r>
        <w:separator/>
      </w:r>
    </w:p>
  </w:endnote>
  <w:endnote w:type="continuationSeparator" w:id="0">
    <w:p w:rsidR="0054701D" w:rsidRDefault="0054701D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34755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54701D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01D" w:rsidRDefault="0054701D" w:rsidP="001205A1">
      <w:r>
        <w:separator/>
      </w:r>
    </w:p>
  </w:footnote>
  <w:footnote w:type="continuationSeparator" w:id="0">
    <w:p w:rsidR="0054701D" w:rsidRDefault="0054701D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5393"/>
    <w:multiLevelType w:val="hybridMultilevel"/>
    <w:tmpl w:val="646615B8"/>
    <w:lvl w:ilvl="0" w:tplc="04B8655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2044"/>
    <w:multiLevelType w:val="hybridMultilevel"/>
    <w:tmpl w:val="2132FF2E"/>
    <w:lvl w:ilvl="0" w:tplc="6D0247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FA6"/>
    <w:multiLevelType w:val="hybridMultilevel"/>
    <w:tmpl w:val="7B921842"/>
    <w:lvl w:ilvl="0" w:tplc="E4FC37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23434"/>
    <w:rsid w:val="000C4ED1"/>
    <w:rsid w:val="000F3CB1"/>
    <w:rsid w:val="001205A1"/>
    <w:rsid w:val="00146A0F"/>
    <w:rsid w:val="002877E8"/>
    <w:rsid w:val="002D1D63"/>
    <w:rsid w:val="002E7C4E"/>
    <w:rsid w:val="0031055C"/>
    <w:rsid w:val="00371EE1"/>
    <w:rsid w:val="003A798E"/>
    <w:rsid w:val="004047A8"/>
    <w:rsid w:val="00425A99"/>
    <w:rsid w:val="0054701D"/>
    <w:rsid w:val="005A08FF"/>
    <w:rsid w:val="005B2A0B"/>
    <w:rsid w:val="005E6B25"/>
    <w:rsid w:val="005F06C9"/>
    <w:rsid w:val="005F4F46"/>
    <w:rsid w:val="006C60E6"/>
    <w:rsid w:val="0070365B"/>
    <w:rsid w:val="007B0740"/>
    <w:rsid w:val="007B1A67"/>
    <w:rsid w:val="007C1BAB"/>
    <w:rsid w:val="008533C1"/>
    <w:rsid w:val="009358B3"/>
    <w:rsid w:val="00987DB8"/>
    <w:rsid w:val="00A15CF7"/>
    <w:rsid w:val="00A24793"/>
    <w:rsid w:val="00A81248"/>
    <w:rsid w:val="00AA0EAD"/>
    <w:rsid w:val="00C107D4"/>
    <w:rsid w:val="00C66528"/>
    <w:rsid w:val="00C915F0"/>
    <w:rsid w:val="00CF4126"/>
    <w:rsid w:val="00D34755"/>
    <w:rsid w:val="00D62A0B"/>
    <w:rsid w:val="00DB427D"/>
    <w:rsid w:val="00DC4675"/>
    <w:rsid w:val="00DF7EC2"/>
    <w:rsid w:val="00E54BE2"/>
    <w:rsid w:val="00EB53A9"/>
    <w:rsid w:val="00EC2420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B717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2F89B2-2B31-4780-A339-C5B04EAA4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10</Pages>
  <Words>2680</Words>
  <Characters>15281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2025-03-22T04:46:00Z</dcterms:created>
  <dcterms:modified xsi:type="dcterms:W3CDTF">2025-03-22T05:10:00Z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