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086" w:rsidRPr="00CF0B24" w:rsidRDefault="00DB267B">
      <w:pPr>
        <w:pStyle w:val="10"/>
        <w:spacing w:line="240" w:lineRule="auto"/>
        <w:rPr>
          <w:rFonts w:ascii="Times New Roman" w:hAnsi="Times New Roman"/>
          <w:bCs w:val="0"/>
          <w:szCs w:val="24"/>
        </w:rPr>
      </w:pPr>
      <w:r>
        <w:rPr>
          <w:rFonts w:ascii="Times New Roman" w:hAnsi="Times New Roman" w:hint="eastAsia"/>
          <w:bCs w:val="0"/>
          <w:szCs w:val="24"/>
        </w:rPr>
        <w:t xml:space="preserve"> </w:t>
      </w:r>
    </w:p>
    <w:p w:rsidR="00357086" w:rsidRPr="00CF0B24" w:rsidRDefault="00357086"/>
    <w:p w:rsidR="00357086" w:rsidRPr="00CF0B24" w:rsidRDefault="00357086"/>
    <w:p w:rsidR="00357086" w:rsidRPr="00CF0B24" w:rsidRDefault="00357086">
      <w:pPr>
        <w:jc w:val="center"/>
        <w:outlineLvl w:val="0"/>
        <w:rPr>
          <w:sz w:val="52"/>
        </w:rPr>
      </w:pPr>
      <w:r w:rsidRPr="00CF0B24">
        <w:rPr>
          <w:rFonts w:hint="eastAsia"/>
          <w:sz w:val="72"/>
        </w:rPr>
        <w:t>技</w:t>
      </w:r>
      <w:r w:rsidRPr="00CF0B24">
        <w:rPr>
          <w:sz w:val="72"/>
        </w:rPr>
        <w:t xml:space="preserve">  </w:t>
      </w:r>
      <w:r w:rsidRPr="00CF0B24">
        <w:rPr>
          <w:rFonts w:hint="eastAsia"/>
          <w:sz w:val="72"/>
        </w:rPr>
        <w:t>术</w:t>
      </w:r>
      <w:r w:rsidRPr="00CF0B24">
        <w:rPr>
          <w:sz w:val="72"/>
        </w:rPr>
        <w:t xml:space="preserve">  </w:t>
      </w:r>
      <w:r w:rsidRPr="00CF0B24">
        <w:rPr>
          <w:rFonts w:hint="eastAsia"/>
          <w:sz w:val="72"/>
        </w:rPr>
        <w:t>文</w:t>
      </w:r>
      <w:r w:rsidRPr="00CF0B24">
        <w:rPr>
          <w:sz w:val="72"/>
        </w:rPr>
        <w:t xml:space="preserve">  </w:t>
      </w:r>
      <w:r w:rsidRPr="00CF0B24">
        <w:rPr>
          <w:rFonts w:hint="eastAsia"/>
          <w:sz w:val="72"/>
        </w:rPr>
        <w:t>件</w:t>
      </w:r>
    </w:p>
    <w:p w:rsidR="00357086" w:rsidRPr="00CF0B24" w:rsidRDefault="00357086"/>
    <w:p w:rsidR="00357086" w:rsidRPr="00CF0B24" w:rsidRDefault="00357086">
      <w:pPr>
        <w:pStyle w:val="10"/>
      </w:pPr>
    </w:p>
    <w:p w:rsidR="00357086" w:rsidRPr="00CF0B24" w:rsidRDefault="00357086"/>
    <w:p w:rsidR="00357086" w:rsidRPr="00CF0B24" w:rsidRDefault="00357086" w:rsidP="00CC3196">
      <w:pPr>
        <w:ind w:leftChars="906" w:left="4143" w:right="1082" w:hangingChars="700" w:hanging="2240"/>
        <w:outlineLvl w:val="0"/>
        <w:rPr>
          <w:sz w:val="24"/>
        </w:rPr>
      </w:pPr>
      <w:r w:rsidRPr="00CF0B24">
        <w:rPr>
          <w:rFonts w:hint="eastAsia"/>
          <w:sz w:val="32"/>
        </w:rPr>
        <w:t>技术文件名称：</w:t>
      </w:r>
      <w:r w:rsidR="00571168">
        <w:rPr>
          <w:rFonts w:ascii="宋体" w:hAnsi="宋体"/>
          <w:sz w:val="24"/>
        </w:rPr>
        <w:t>LMT</w:t>
      </w:r>
      <w:r w:rsidR="00FC5544">
        <w:rPr>
          <w:rFonts w:ascii="宋体" w:hAnsi="宋体"/>
          <w:sz w:val="24"/>
        </w:rPr>
        <w:t>_</w:t>
      </w:r>
      <w:r w:rsidR="00262BF7">
        <w:rPr>
          <w:rFonts w:ascii="宋体" w:hAnsi="宋体"/>
          <w:sz w:val="24"/>
        </w:rPr>
        <w:t>V</w:t>
      </w:r>
      <w:r w:rsidR="0046332B">
        <w:rPr>
          <w:rFonts w:ascii="宋体" w:hAnsi="宋体"/>
          <w:sz w:val="24"/>
        </w:rPr>
        <w:t>12.13.</w:t>
      </w:r>
      <w:r w:rsidR="005434B6">
        <w:rPr>
          <w:rFonts w:ascii="宋体" w:hAnsi="宋体"/>
          <w:sz w:val="24"/>
        </w:rPr>
        <w:t>43P01</w:t>
      </w:r>
      <w:r w:rsidR="00723293">
        <w:rPr>
          <w:rFonts w:ascii="宋体" w:hAnsi="宋体" w:hint="eastAsia"/>
          <w:sz w:val="24"/>
        </w:rPr>
        <w:t>_2</w:t>
      </w:r>
      <w:r w:rsidRPr="00D60525">
        <w:rPr>
          <w:rFonts w:ascii="宋体" w:hAnsi="宋体" w:hint="eastAsia"/>
          <w:sz w:val="24"/>
        </w:rPr>
        <w:t>版本说明</w:t>
      </w:r>
    </w:p>
    <w:p w:rsidR="00357086" w:rsidRPr="00CF0B24" w:rsidRDefault="00357086">
      <w:pPr>
        <w:outlineLvl w:val="0"/>
        <w:rPr>
          <w:sz w:val="32"/>
        </w:rPr>
      </w:pPr>
      <w:r w:rsidRPr="00CF0B24">
        <w:rPr>
          <w:sz w:val="32"/>
        </w:rPr>
        <w:t xml:space="preserve">            </w:t>
      </w:r>
      <w:r w:rsidRPr="00CF0B24">
        <w:rPr>
          <w:rFonts w:hint="eastAsia"/>
          <w:sz w:val="32"/>
        </w:rPr>
        <w:t>技术文件编号：</w:t>
      </w:r>
    </w:p>
    <w:p w:rsidR="00357086" w:rsidRPr="00CF0B24" w:rsidRDefault="00357086">
      <w:pPr>
        <w:ind w:firstLine="1905"/>
        <w:rPr>
          <w:sz w:val="24"/>
        </w:rPr>
      </w:pPr>
      <w:r w:rsidRPr="00CF0B24">
        <w:rPr>
          <w:rFonts w:hint="eastAsia"/>
          <w:sz w:val="32"/>
        </w:rPr>
        <w:t>版</w:t>
      </w:r>
      <w:r w:rsidRPr="00CF0B24">
        <w:rPr>
          <w:sz w:val="32"/>
        </w:rPr>
        <w:t xml:space="preserve">        </w:t>
      </w:r>
      <w:r w:rsidRPr="00CF0B24">
        <w:rPr>
          <w:rFonts w:hint="eastAsia"/>
          <w:sz w:val="32"/>
        </w:rPr>
        <w:t>本</w:t>
      </w:r>
      <w:r w:rsidRPr="00CF0B24">
        <w:rPr>
          <w:rFonts w:hint="eastAsia"/>
          <w:sz w:val="32"/>
          <w:lang w:val="en-GB"/>
        </w:rPr>
        <w:t>：</w:t>
      </w:r>
      <w:r w:rsidR="00126486" w:rsidRPr="00CF0B24">
        <w:rPr>
          <w:rFonts w:ascii="宋体" w:hAnsi="宋体" w:hint="eastAsia"/>
          <w:sz w:val="24"/>
        </w:rPr>
        <w:t>V</w:t>
      </w:r>
      <w:r w:rsidR="001C476E">
        <w:rPr>
          <w:rFonts w:ascii="宋体" w:hAnsi="宋体" w:hint="eastAsia"/>
          <w:sz w:val="24"/>
        </w:rPr>
        <w:t>1</w:t>
      </w:r>
      <w:r w:rsidR="00D60525">
        <w:rPr>
          <w:rFonts w:ascii="宋体" w:hAnsi="宋体" w:hint="eastAsia"/>
          <w:sz w:val="24"/>
        </w:rPr>
        <w:t>.00</w:t>
      </w:r>
    </w:p>
    <w:p w:rsidR="00357086" w:rsidRPr="00CF0B24" w:rsidRDefault="00357086">
      <w:pPr>
        <w:ind w:firstLine="1905"/>
        <w:rPr>
          <w:sz w:val="24"/>
        </w:rPr>
      </w:pPr>
    </w:p>
    <w:p w:rsidR="00357086" w:rsidRPr="00CF0B24" w:rsidRDefault="00357086">
      <w:pPr>
        <w:rPr>
          <w:sz w:val="24"/>
        </w:rPr>
      </w:pPr>
    </w:p>
    <w:p w:rsidR="00357086" w:rsidRPr="00CF0B24" w:rsidRDefault="00357086">
      <w:pPr>
        <w:outlineLvl w:val="0"/>
        <w:rPr>
          <w:sz w:val="24"/>
        </w:rPr>
      </w:pPr>
      <w:r w:rsidRPr="00CF0B24">
        <w:rPr>
          <w:sz w:val="32"/>
        </w:rPr>
        <w:t xml:space="preserve">            </w:t>
      </w:r>
      <w:r w:rsidRPr="00CF0B24">
        <w:rPr>
          <w:rFonts w:hint="eastAsia"/>
          <w:sz w:val="32"/>
        </w:rPr>
        <w:t>文件质量等级：</w:t>
      </w:r>
    </w:p>
    <w:p w:rsidR="00357086" w:rsidRPr="00CF0B24" w:rsidRDefault="00357086"/>
    <w:p w:rsidR="00357086" w:rsidRPr="00CF0B24" w:rsidRDefault="00357086"/>
    <w:p w:rsidR="00357086" w:rsidRPr="00CF0B24" w:rsidRDefault="00357086"/>
    <w:p w:rsidR="00357086" w:rsidRPr="00CF0B24" w:rsidRDefault="00357086">
      <w:pPr>
        <w:jc w:val="center"/>
        <w:rPr>
          <w:sz w:val="28"/>
        </w:rPr>
      </w:pPr>
      <w:r w:rsidRPr="00CF0B24">
        <w:rPr>
          <w:rFonts w:hint="eastAsia"/>
          <w:sz w:val="28"/>
        </w:rPr>
        <w:t>共</w:t>
      </w:r>
      <w:r w:rsidRPr="00CF0B24">
        <w:rPr>
          <w:sz w:val="28"/>
        </w:rPr>
        <w:t xml:space="preserve">  </w:t>
      </w:r>
      <w:r w:rsidR="00E6589D" w:rsidRPr="00CF0B24">
        <w:rPr>
          <w:rFonts w:hint="eastAsia"/>
          <w:sz w:val="28"/>
        </w:rPr>
        <w:t>4</w:t>
      </w:r>
      <w:r w:rsidRPr="00CF0B24">
        <w:rPr>
          <w:sz w:val="28"/>
        </w:rPr>
        <w:t xml:space="preserve">  </w:t>
      </w:r>
      <w:r w:rsidRPr="00CF0B24">
        <w:rPr>
          <w:rFonts w:hint="eastAsia"/>
          <w:sz w:val="28"/>
        </w:rPr>
        <w:t>页</w:t>
      </w:r>
    </w:p>
    <w:p w:rsidR="00357086" w:rsidRPr="00CF0B24" w:rsidRDefault="00357086">
      <w:pPr>
        <w:jc w:val="center"/>
      </w:pPr>
      <w:r w:rsidRPr="00CF0B24">
        <w:rPr>
          <w:sz w:val="28"/>
        </w:rPr>
        <w:t>(</w:t>
      </w:r>
      <w:r w:rsidRPr="00CF0B24">
        <w:rPr>
          <w:rFonts w:hint="eastAsia"/>
          <w:sz w:val="28"/>
        </w:rPr>
        <w:t>包括封面</w:t>
      </w:r>
      <w:r w:rsidRPr="00CF0B24">
        <w:rPr>
          <w:sz w:val="28"/>
        </w:rPr>
        <w:t>)</w:t>
      </w:r>
    </w:p>
    <w:p w:rsidR="00357086" w:rsidRPr="00CF0B24" w:rsidRDefault="00357086"/>
    <w:p w:rsidR="00357086" w:rsidRPr="00CF0B24" w:rsidRDefault="00357086"/>
    <w:p w:rsidR="00357086" w:rsidRPr="00CF0B24" w:rsidRDefault="00357086"/>
    <w:p w:rsidR="00357086" w:rsidRPr="00CF0B24" w:rsidRDefault="00357086">
      <w:pPr>
        <w:outlineLvl w:val="0"/>
        <w:rPr>
          <w:u w:val="single"/>
        </w:rPr>
      </w:pPr>
      <w:r w:rsidRPr="00CF0B24">
        <w:t xml:space="preserve">                             </w:t>
      </w:r>
      <w:r w:rsidRPr="00CF0B24">
        <w:rPr>
          <w:rFonts w:hint="eastAsia"/>
        </w:rPr>
        <w:t>拟</w:t>
      </w:r>
      <w:r w:rsidRPr="00CF0B24">
        <w:t xml:space="preserve">  </w:t>
      </w:r>
      <w:r w:rsidRPr="00CF0B24">
        <w:rPr>
          <w:rFonts w:hint="eastAsia"/>
        </w:rPr>
        <w:t>制</w:t>
      </w:r>
      <w:r w:rsidRPr="00CF0B24">
        <w:t xml:space="preserve">  </w:t>
      </w:r>
      <w:r w:rsidRPr="00CF0B24">
        <w:rPr>
          <w:u w:val="single"/>
        </w:rPr>
        <w:t xml:space="preserve">    </w:t>
      </w:r>
      <w:r w:rsidR="006F2FB2">
        <w:rPr>
          <w:rFonts w:hint="eastAsia"/>
          <w:u w:val="single"/>
        </w:rPr>
        <w:t xml:space="preserve">  </w:t>
      </w:r>
      <w:r w:rsidR="006A4EC7">
        <w:rPr>
          <w:rFonts w:hint="eastAsia"/>
          <w:u w:val="single"/>
        </w:rPr>
        <w:t>张</w:t>
      </w:r>
      <w:r w:rsidR="00613C93">
        <w:rPr>
          <w:rFonts w:hint="eastAsia"/>
          <w:u w:val="single"/>
        </w:rPr>
        <w:t xml:space="preserve">  </w:t>
      </w:r>
      <w:r w:rsidR="006A4EC7">
        <w:rPr>
          <w:rFonts w:hint="eastAsia"/>
          <w:u w:val="single"/>
        </w:rPr>
        <w:t>鹏</w:t>
      </w:r>
      <w:r w:rsidRPr="00CF0B24">
        <w:rPr>
          <w:u w:val="single"/>
        </w:rPr>
        <w:t xml:space="preserve">    </w:t>
      </w:r>
      <w:r w:rsidR="009874F7" w:rsidRPr="00CF0B24">
        <w:rPr>
          <w:rFonts w:hint="eastAsia"/>
          <w:u w:val="single"/>
        </w:rPr>
        <w:t xml:space="preserve">  </w:t>
      </w:r>
    </w:p>
    <w:p w:rsidR="00357086" w:rsidRPr="00CF0B24" w:rsidRDefault="00357086">
      <w:r w:rsidRPr="00CF0B24">
        <w:t xml:space="preserve">                             </w:t>
      </w:r>
      <w:r w:rsidRPr="00CF0B24">
        <w:rPr>
          <w:rFonts w:hint="eastAsia"/>
        </w:rPr>
        <w:t>审</w:t>
      </w:r>
      <w:r w:rsidRPr="00CF0B24">
        <w:t xml:space="preserve">  </w:t>
      </w:r>
      <w:r w:rsidRPr="00CF0B24">
        <w:rPr>
          <w:rFonts w:hint="eastAsia"/>
        </w:rPr>
        <w:t>核</w:t>
      </w:r>
      <w:r w:rsidRPr="00CF0B24">
        <w:t xml:space="preserve">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r w:rsidRPr="00CF0B24">
        <w:t xml:space="preserve">                             </w:t>
      </w:r>
      <w:r w:rsidRPr="00CF0B24">
        <w:rPr>
          <w:rFonts w:hint="eastAsia"/>
        </w:rPr>
        <w:t>会</w:t>
      </w:r>
      <w:r w:rsidRPr="00CF0B24">
        <w:t xml:space="preserve">  </w:t>
      </w:r>
      <w:r w:rsidRPr="00CF0B24">
        <w:rPr>
          <w:rFonts w:hint="eastAsia"/>
        </w:rPr>
        <w:t>签</w:t>
      </w:r>
      <w:r w:rsidRPr="00CF0B24">
        <w:t xml:space="preserve">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pPr>
        <w:rPr>
          <w:u w:val="single"/>
        </w:rPr>
      </w:pPr>
      <w:r w:rsidRPr="00CF0B24">
        <w:t xml:space="preserve">                                   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r w:rsidRPr="00CF0B24">
        <w:t xml:space="preserve">                                   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r w:rsidRPr="00CF0B24">
        <w:t xml:space="preserve">                                   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pPr>
        <w:outlineLvl w:val="0"/>
      </w:pPr>
      <w:r w:rsidRPr="00CF0B24">
        <w:t xml:space="preserve">                             </w:t>
      </w:r>
      <w:r w:rsidRPr="00CF0B24">
        <w:rPr>
          <w:rFonts w:hint="eastAsia"/>
        </w:rPr>
        <w:t>标准化</w:t>
      </w:r>
      <w:r w:rsidRPr="00CF0B24">
        <w:t xml:space="preserve">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r w:rsidRPr="00CF0B24">
        <w:t xml:space="preserve">                             </w:t>
      </w:r>
      <w:r w:rsidRPr="00CF0B24">
        <w:rPr>
          <w:rFonts w:hint="eastAsia"/>
        </w:rPr>
        <w:t>批</w:t>
      </w:r>
      <w:r w:rsidRPr="00CF0B24">
        <w:t xml:space="preserve">  </w:t>
      </w:r>
      <w:r w:rsidRPr="00CF0B24">
        <w:rPr>
          <w:rFonts w:hint="eastAsia"/>
        </w:rPr>
        <w:t>准</w:t>
      </w:r>
      <w:r w:rsidRPr="00CF0B24">
        <w:t xml:space="preserve">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/>
    <w:p w:rsidR="00357086" w:rsidRPr="00CF0B24" w:rsidRDefault="00357086"/>
    <w:p w:rsidR="00357086" w:rsidRPr="00CF0B24" w:rsidRDefault="00357086"/>
    <w:p w:rsidR="00357086" w:rsidRPr="00CF0B24" w:rsidRDefault="00357086">
      <w:pPr>
        <w:jc w:val="center"/>
        <w:outlineLvl w:val="0"/>
      </w:pPr>
      <w:r w:rsidRPr="00CF0B24">
        <w:rPr>
          <w:rFonts w:hint="eastAsia"/>
          <w:sz w:val="32"/>
        </w:rPr>
        <w:t>深圳市中兴通讯股份有限公司</w:t>
      </w:r>
    </w:p>
    <w:p w:rsidR="00357086" w:rsidRPr="00CF0B24" w:rsidRDefault="00357086"/>
    <w:p w:rsidR="00357086" w:rsidRPr="00CF0B24" w:rsidRDefault="00357086">
      <w:pPr>
        <w:pStyle w:val="a6"/>
        <w:spacing w:line="240" w:lineRule="auto"/>
        <w:sectPr w:rsidR="00357086" w:rsidRPr="00CF0B24"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723293" w:rsidRDefault="00357086">
      <w:pPr>
        <w:pStyle w:val="a6"/>
        <w:tabs>
          <w:tab w:val="left" w:pos="3369"/>
          <w:tab w:val="center" w:pos="4153"/>
        </w:tabs>
        <w:spacing w:line="240" w:lineRule="auto"/>
        <w:jc w:val="left"/>
        <w:rPr>
          <w:noProof/>
        </w:rPr>
      </w:pPr>
      <w:r w:rsidRPr="00CF0B24">
        <w:lastRenderedPageBreak/>
        <w:tab/>
      </w:r>
      <w:r w:rsidRPr="00CF0B24">
        <w:tab/>
      </w:r>
      <w:r w:rsidRPr="00CF0B24">
        <w:rPr>
          <w:rFonts w:hint="eastAsia"/>
        </w:rPr>
        <w:t>目</w:t>
      </w:r>
      <w:r w:rsidRPr="00CF0B24">
        <w:t xml:space="preserve">  </w:t>
      </w:r>
      <w:r w:rsidRPr="00CF0B24">
        <w:rPr>
          <w:rFonts w:hint="eastAsia"/>
        </w:rPr>
        <w:t>录</w:t>
      </w:r>
      <w:r w:rsidR="00DB146A" w:rsidRPr="00CF0B24">
        <w:fldChar w:fldCharType="begin"/>
      </w:r>
      <w:r w:rsidRPr="00CF0B24">
        <w:instrText xml:space="preserve"> TOC \o "1-3" \h \z </w:instrText>
      </w:r>
      <w:r w:rsidR="00DB146A" w:rsidRPr="00CF0B24">
        <w:fldChar w:fldCharType="separate"/>
      </w:r>
    </w:p>
    <w:p w:rsidR="00723293" w:rsidRDefault="00723293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401665491" w:history="1">
        <w:r w:rsidRPr="00190F4A">
          <w:rPr>
            <w:rStyle w:val="a7"/>
            <w:noProof/>
          </w:rPr>
          <w:t>1</w:t>
        </w:r>
        <w:r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Pr="00190F4A">
          <w:rPr>
            <w:rStyle w:val="a7"/>
            <w:rFonts w:hint="eastAsia"/>
            <w:noProof/>
          </w:rPr>
          <w:t>版本概述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_Toc401665491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3293" w:rsidRDefault="00723293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401665492" w:history="1">
        <w:r w:rsidRPr="00190F4A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Pr="00190F4A">
          <w:rPr>
            <w:rStyle w:val="a7"/>
            <w:rFonts w:hint="eastAsia"/>
            <w:noProof/>
          </w:rPr>
          <w:t>功能说明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_Toc401665492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3293" w:rsidRDefault="00723293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401665493" w:history="1">
        <w:r w:rsidRPr="00190F4A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Pr="00190F4A">
          <w:rPr>
            <w:rStyle w:val="a7"/>
            <w:rFonts w:hint="eastAsia"/>
            <w:noProof/>
          </w:rPr>
          <w:t>新增需求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_Toc401665493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3293" w:rsidRDefault="00723293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401665494" w:history="1">
        <w:r w:rsidRPr="00190F4A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Pr="00190F4A">
          <w:rPr>
            <w:rStyle w:val="a7"/>
            <w:rFonts w:hint="eastAsia"/>
            <w:noProof/>
          </w:rPr>
          <w:t>版本的配套及兼容性说明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_Toc401665494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3293" w:rsidRDefault="00723293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401665495" w:history="1">
        <w:r w:rsidRPr="00190F4A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Pr="00190F4A">
          <w:rPr>
            <w:rStyle w:val="a7"/>
            <w:rFonts w:hint="eastAsia"/>
            <w:noProof/>
          </w:rPr>
          <w:t>其他需说明问题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_Toc401665495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3293" w:rsidRDefault="00723293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401665496" w:history="1">
        <w:r w:rsidRPr="00190F4A">
          <w:rPr>
            <w:rStyle w:val="a7"/>
            <w:noProof/>
          </w:rPr>
          <w:t>6</w:t>
        </w:r>
        <w:r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Pr="00190F4A">
          <w:rPr>
            <w:rStyle w:val="a7"/>
            <w:noProof/>
          </w:rPr>
          <w:t>LMT</w:t>
        </w:r>
        <w:r w:rsidRPr="00190F4A">
          <w:rPr>
            <w:rStyle w:val="a7"/>
            <w:rFonts w:hint="eastAsia"/>
            <w:noProof/>
          </w:rPr>
          <w:t>数据同步校验不通过规避方法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_Toc401665496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3293" w:rsidRDefault="00723293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401665497" w:history="1">
        <w:r w:rsidRPr="00190F4A">
          <w:rPr>
            <w:rStyle w:val="a7"/>
            <w:noProof/>
          </w:rPr>
          <w:t>7</w:t>
        </w:r>
        <w:r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Pr="00190F4A">
          <w:rPr>
            <w:rStyle w:val="a7"/>
            <w:noProof/>
          </w:rPr>
          <w:t>jar</w:t>
        </w:r>
        <w:r w:rsidRPr="00190F4A">
          <w:rPr>
            <w:rStyle w:val="a7"/>
            <w:rFonts w:hint="eastAsia"/>
            <w:noProof/>
          </w:rPr>
          <w:t>文件关联问题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_Toc401665497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3293" w:rsidRDefault="00723293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401665498" w:history="1">
        <w:r w:rsidRPr="00190F4A">
          <w:rPr>
            <w:rStyle w:val="a7"/>
            <w:noProof/>
          </w:rPr>
          <w:t>8</w:t>
        </w:r>
        <w:r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Pr="00190F4A">
          <w:rPr>
            <w:rStyle w:val="a7"/>
            <w:noProof/>
          </w:rPr>
          <w:t>win7</w:t>
        </w:r>
        <w:r w:rsidRPr="00190F4A">
          <w:rPr>
            <w:rStyle w:val="a7"/>
            <w:rFonts w:hint="eastAsia"/>
            <w:noProof/>
          </w:rPr>
          <w:t>笔记本下镜像烧录失败的问题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_Toc401665498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3293" w:rsidRDefault="00723293">
      <w:pPr>
        <w:pStyle w:val="10"/>
        <w:tabs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401665499" w:history="1">
        <w:r w:rsidRPr="00190F4A">
          <w:rPr>
            <w:rStyle w:val="a7"/>
            <w:rFonts w:hint="eastAsia"/>
            <w:noProof/>
          </w:rPr>
          <w:t>附件</w:t>
        </w:r>
        <w:r w:rsidRPr="00190F4A">
          <w:rPr>
            <w:rStyle w:val="a7"/>
            <w:noProof/>
          </w:rPr>
          <w:t>A</w:t>
        </w:r>
        <w:r w:rsidRPr="00190F4A">
          <w:rPr>
            <w:rStyle w:val="a7"/>
            <w:rFonts w:hint="eastAsia"/>
            <w:noProof/>
          </w:rPr>
          <w:t>：</w:t>
        </w:r>
        <w:r w:rsidRPr="00190F4A">
          <w:rPr>
            <w:rStyle w:val="a7"/>
            <w:noProof/>
          </w:rPr>
          <w:t>LMT</w:t>
        </w:r>
        <w:r w:rsidRPr="00190F4A">
          <w:rPr>
            <w:rStyle w:val="a7"/>
            <w:rFonts w:hint="eastAsia"/>
            <w:noProof/>
          </w:rPr>
          <w:t>镜像烧录升级指导书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_Toc401665499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3293" w:rsidRDefault="00723293">
      <w:pPr>
        <w:pStyle w:val="10"/>
        <w:tabs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401665500" w:history="1">
        <w:r w:rsidRPr="00190F4A">
          <w:rPr>
            <w:rStyle w:val="a7"/>
            <w:rFonts w:hint="eastAsia"/>
            <w:noProof/>
          </w:rPr>
          <w:t>附录：</w:t>
        </w:r>
        <w:r w:rsidRPr="00190F4A">
          <w:rPr>
            <w:rStyle w:val="a7"/>
            <w:noProof/>
          </w:rPr>
          <w:t>LMT_V12.13.43P01_2</w:t>
        </w:r>
        <w:r w:rsidRPr="00190F4A">
          <w:rPr>
            <w:rStyle w:val="a7"/>
            <w:rFonts w:hint="eastAsia"/>
            <w:noProof/>
          </w:rPr>
          <w:t>版本修改历史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_Toc401665500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57086" w:rsidRPr="00CF0B24" w:rsidRDefault="00DB146A">
      <w:pPr>
        <w:pStyle w:val="a6"/>
        <w:spacing w:line="240" w:lineRule="auto"/>
      </w:pPr>
      <w:r w:rsidRPr="00CF0B24">
        <w:fldChar w:fldCharType="end"/>
      </w:r>
    </w:p>
    <w:p w:rsidR="00357086" w:rsidRPr="00CF0B24" w:rsidRDefault="00357086">
      <w:pPr>
        <w:pStyle w:val="a6"/>
        <w:spacing w:line="240" w:lineRule="auto"/>
      </w:pPr>
    </w:p>
    <w:p w:rsidR="00357086" w:rsidRPr="00CF0B24" w:rsidRDefault="00357086">
      <w:pPr>
        <w:pStyle w:val="a6"/>
        <w:spacing w:line="240" w:lineRule="auto"/>
      </w:pPr>
    </w:p>
    <w:p w:rsidR="00357086" w:rsidRPr="00CF0B24" w:rsidRDefault="00357086">
      <w:pPr>
        <w:pStyle w:val="a6"/>
        <w:spacing w:line="240" w:lineRule="auto"/>
      </w:pPr>
    </w:p>
    <w:p w:rsidR="00357086" w:rsidRPr="00CF0B24" w:rsidRDefault="00357086">
      <w:pPr>
        <w:pStyle w:val="a6"/>
        <w:spacing w:line="240" w:lineRule="auto"/>
      </w:pPr>
    </w:p>
    <w:p w:rsidR="00357086" w:rsidRPr="00CF0B24" w:rsidRDefault="00357086">
      <w:pPr>
        <w:pStyle w:val="a6"/>
        <w:spacing w:line="240" w:lineRule="auto"/>
      </w:pPr>
    </w:p>
    <w:p w:rsidR="00357086" w:rsidRDefault="00357086">
      <w:pPr>
        <w:pStyle w:val="a6"/>
        <w:spacing w:line="240" w:lineRule="auto"/>
      </w:pPr>
    </w:p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Pr="007309BE" w:rsidRDefault="007309BE" w:rsidP="007309BE"/>
    <w:p w:rsidR="00357086" w:rsidRPr="00CF0B24" w:rsidRDefault="00357086"/>
    <w:p w:rsidR="00357086" w:rsidRPr="00CF0B24" w:rsidRDefault="00357086">
      <w:r w:rsidRPr="00CF0B24">
        <w:br w:type="page"/>
      </w:r>
    </w:p>
    <w:p w:rsidR="00357086" w:rsidRPr="00CF0B24" w:rsidRDefault="00BE5AC5">
      <w:pPr>
        <w:pStyle w:val="a6"/>
        <w:spacing w:line="240" w:lineRule="auto"/>
        <w:outlineLvl w:val="0"/>
      </w:pPr>
      <w:r>
        <w:rPr>
          <w:rFonts w:hint="eastAsia"/>
        </w:rPr>
        <w:lastRenderedPageBreak/>
        <w:t>LMT</w:t>
      </w:r>
      <w:r w:rsidR="005B27E6">
        <w:rPr>
          <w:rFonts w:hint="eastAsia"/>
        </w:rPr>
        <w:t>_</w:t>
      </w:r>
      <w:r w:rsidR="00262BF7">
        <w:rPr>
          <w:rFonts w:hint="eastAsia"/>
        </w:rPr>
        <w:t>V</w:t>
      </w:r>
      <w:r w:rsidR="0046332B">
        <w:rPr>
          <w:rFonts w:hint="eastAsia"/>
        </w:rPr>
        <w:t>12.13.</w:t>
      </w:r>
      <w:r w:rsidR="005434B6">
        <w:rPr>
          <w:rFonts w:hint="eastAsia"/>
        </w:rPr>
        <w:t>43P01</w:t>
      </w:r>
      <w:r w:rsidR="00723293">
        <w:rPr>
          <w:rFonts w:hint="eastAsia"/>
        </w:rPr>
        <w:t>_2</w:t>
      </w:r>
      <w:r w:rsidR="00357086" w:rsidRPr="00CF0B24">
        <w:rPr>
          <w:rFonts w:hint="eastAsia"/>
        </w:rPr>
        <w:t>版本说明</w:t>
      </w:r>
    </w:p>
    <w:p w:rsidR="00357086" w:rsidRPr="00CF0B24" w:rsidRDefault="00357086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0" w:name="_Toc401665491"/>
      <w:r w:rsidRPr="00CF0B24">
        <w:rPr>
          <w:rFonts w:hint="eastAsia"/>
        </w:rPr>
        <w:t>版本概述</w:t>
      </w:r>
      <w:bookmarkEnd w:id="0"/>
    </w:p>
    <w:p w:rsidR="005B27E6" w:rsidRDefault="005469CF" w:rsidP="005B27E6">
      <w:pPr>
        <w:pStyle w:val="a0"/>
        <w:spacing w:line="360" w:lineRule="atLeast"/>
        <w:rPr>
          <w:rFonts w:ascii="Arial" w:hAnsi="Arial" w:cs="Arial"/>
          <w:color w:val="000000"/>
          <w:szCs w:val="21"/>
        </w:rPr>
      </w:pPr>
      <w:r w:rsidRPr="001C1B3B">
        <w:rPr>
          <w:rFonts w:ascii="Arial" w:hAnsi="Arial" w:cs="Arial" w:hint="eastAsia"/>
          <w:color w:val="000000"/>
          <w:szCs w:val="21"/>
        </w:rPr>
        <w:t>LMT</w:t>
      </w:r>
      <w:r w:rsidR="005B27E6">
        <w:rPr>
          <w:rFonts w:ascii="Arial" w:hAnsi="Arial" w:cs="Arial" w:hint="eastAsia"/>
          <w:color w:val="000000"/>
          <w:szCs w:val="21"/>
        </w:rPr>
        <w:t>_</w:t>
      </w:r>
      <w:r w:rsidR="00262BF7">
        <w:rPr>
          <w:rFonts w:ascii="Arial" w:hAnsi="Arial" w:cs="Arial" w:hint="eastAsia"/>
          <w:color w:val="000000"/>
          <w:szCs w:val="21"/>
        </w:rPr>
        <w:t>V</w:t>
      </w:r>
      <w:r w:rsidR="0046332B">
        <w:rPr>
          <w:rFonts w:ascii="Arial" w:hAnsi="Arial" w:cs="Arial" w:hint="eastAsia"/>
          <w:color w:val="000000"/>
          <w:szCs w:val="21"/>
        </w:rPr>
        <w:t>12.13.</w:t>
      </w:r>
      <w:r w:rsidR="005434B6">
        <w:rPr>
          <w:rFonts w:ascii="Arial" w:hAnsi="Arial" w:cs="Arial" w:hint="eastAsia"/>
          <w:color w:val="000000"/>
          <w:szCs w:val="21"/>
        </w:rPr>
        <w:t>43P01</w:t>
      </w:r>
      <w:r w:rsidR="00723293">
        <w:rPr>
          <w:rFonts w:ascii="Arial" w:hAnsi="Arial" w:cs="Arial" w:hint="eastAsia"/>
          <w:color w:val="000000"/>
          <w:szCs w:val="21"/>
        </w:rPr>
        <w:t>_2</w:t>
      </w:r>
      <w:r w:rsidR="005B27E6">
        <w:rPr>
          <w:rFonts w:ascii="Arial" w:hAnsi="Arial" w:cs="Arial" w:hint="eastAsia"/>
          <w:color w:val="000000"/>
          <w:szCs w:val="21"/>
        </w:rPr>
        <w:t>配套的基站为：</w:t>
      </w:r>
    </w:p>
    <w:p w:rsidR="005434B6" w:rsidRDefault="005434B6" w:rsidP="005B27E6">
      <w:pPr>
        <w:pStyle w:val="a0"/>
        <w:spacing w:line="360" w:lineRule="atLeast"/>
        <w:rPr>
          <w:rFonts w:ascii="Arial" w:hAnsi="Arial" w:cs="Arial"/>
          <w:color w:val="000000"/>
          <w:szCs w:val="21"/>
        </w:rPr>
      </w:pPr>
      <w:r w:rsidRPr="005434B6">
        <w:rPr>
          <w:rFonts w:ascii="Arial" w:hAnsi="Arial" w:cs="Arial"/>
          <w:color w:val="000000"/>
          <w:szCs w:val="21"/>
        </w:rPr>
        <w:t>L3:V1.2.2.1B7;</w:t>
      </w:r>
    </w:p>
    <w:p w:rsidR="005434B6" w:rsidRDefault="005434B6" w:rsidP="005B27E6">
      <w:pPr>
        <w:pStyle w:val="a0"/>
        <w:spacing w:line="360" w:lineRule="atLeast"/>
        <w:rPr>
          <w:rFonts w:ascii="Arial" w:hAnsi="Arial" w:cs="Arial"/>
          <w:color w:val="000000"/>
          <w:szCs w:val="21"/>
        </w:rPr>
      </w:pPr>
      <w:r w:rsidRPr="005434B6">
        <w:rPr>
          <w:rFonts w:ascii="Arial" w:hAnsi="Arial" w:cs="Arial"/>
          <w:color w:val="000000"/>
          <w:szCs w:val="21"/>
        </w:rPr>
        <w:t>GU</w:t>
      </w:r>
      <w:proofErr w:type="gramStart"/>
      <w:r w:rsidRPr="005434B6">
        <w:rPr>
          <w:rFonts w:ascii="Arial" w:hAnsi="Arial" w:cs="Arial"/>
          <w:color w:val="000000"/>
          <w:szCs w:val="21"/>
        </w:rPr>
        <w:t>:V4.13.10.30</w:t>
      </w:r>
      <w:proofErr w:type="gramEnd"/>
      <w:r w:rsidRPr="005434B6">
        <w:rPr>
          <w:rFonts w:ascii="Arial" w:hAnsi="Arial" w:cs="Arial"/>
          <w:color w:val="000000"/>
          <w:szCs w:val="21"/>
        </w:rPr>
        <w:t>;</w:t>
      </w:r>
    </w:p>
    <w:p w:rsidR="005434B6" w:rsidRDefault="005434B6" w:rsidP="005B27E6">
      <w:pPr>
        <w:pStyle w:val="a0"/>
        <w:spacing w:line="360" w:lineRule="atLeast"/>
        <w:rPr>
          <w:rFonts w:ascii="Arial" w:hAnsi="Arial" w:cs="Arial"/>
          <w:color w:val="000000"/>
          <w:szCs w:val="21"/>
        </w:rPr>
      </w:pPr>
      <w:r w:rsidRPr="005434B6">
        <w:rPr>
          <w:rFonts w:ascii="Arial" w:hAnsi="Arial" w:cs="Arial"/>
          <w:color w:val="000000"/>
          <w:szCs w:val="21"/>
        </w:rPr>
        <w:t>LTE</w:t>
      </w:r>
      <w:proofErr w:type="gramStart"/>
      <w:r w:rsidRPr="005434B6">
        <w:rPr>
          <w:rFonts w:ascii="Arial" w:hAnsi="Arial" w:cs="Arial"/>
          <w:color w:val="000000"/>
          <w:szCs w:val="21"/>
        </w:rPr>
        <w:t>:V3.20.30.</w:t>
      </w:r>
      <w:r w:rsidR="00020510">
        <w:rPr>
          <w:rFonts w:ascii="Arial" w:hAnsi="Arial" w:cs="Arial" w:hint="eastAsia"/>
          <w:color w:val="000000"/>
          <w:szCs w:val="21"/>
        </w:rPr>
        <w:t>7</w:t>
      </w:r>
      <w:r w:rsidRPr="005434B6">
        <w:rPr>
          <w:rFonts w:ascii="Arial" w:hAnsi="Arial" w:cs="Arial"/>
          <w:color w:val="000000"/>
          <w:szCs w:val="21"/>
        </w:rPr>
        <w:t>0</w:t>
      </w:r>
      <w:proofErr w:type="gramEnd"/>
      <w:r w:rsidRPr="005434B6">
        <w:rPr>
          <w:rFonts w:ascii="Arial" w:hAnsi="Arial" w:cs="Arial"/>
          <w:color w:val="000000"/>
          <w:szCs w:val="21"/>
        </w:rPr>
        <w:t>;</w:t>
      </w:r>
    </w:p>
    <w:p w:rsidR="00F300F4" w:rsidRPr="003E27EF" w:rsidRDefault="00E212C2" w:rsidP="005469CF">
      <w:pPr>
        <w:ind w:firstLineChars="200" w:firstLine="420"/>
      </w:pPr>
      <w:r>
        <w:rPr>
          <w:rFonts w:ascii="Arial" w:hAnsi="Arial" w:cs="Arial" w:hint="eastAsia"/>
          <w:color w:val="FF0000"/>
          <w:szCs w:val="21"/>
        </w:rPr>
        <w:t>本文</w:t>
      </w:r>
      <w:r w:rsidR="005469CF" w:rsidRPr="002F691E">
        <w:rPr>
          <w:rFonts w:ascii="Arial" w:hAnsi="Arial" w:cs="Arial" w:hint="eastAsia"/>
          <w:color w:val="FF0000"/>
          <w:szCs w:val="21"/>
        </w:rPr>
        <w:t>需严格控制使用范围，仅用于公司内部人员，如</w:t>
      </w:r>
      <w:proofErr w:type="gramStart"/>
      <w:r w:rsidR="007318E4" w:rsidRPr="002F691E">
        <w:rPr>
          <w:rFonts w:ascii="Arial" w:hAnsi="Arial" w:cs="Arial" w:hint="eastAsia"/>
          <w:color w:val="FF0000"/>
          <w:szCs w:val="21"/>
        </w:rPr>
        <w:t>测试部</w:t>
      </w:r>
      <w:proofErr w:type="gramEnd"/>
      <w:r w:rsidR="007318E4" w:rsidRPr="002F691E">
        <w:rPr>
          <w:rFonts w:ascii="Arial" w:hAnsi="Arial" w:cs="Arial" w:hint="eastAsia"/>
          <w:color w:val="FF0000"/>
          <w:szCs w:val="21"/>
        </w:rPr>
        <w:t>人员、</w:t>
      </w:r>
      <w:r w:rsidR="005469CF" w:rsidRPr="002F691E">
        <w:rPr>
          <w:rFonts w:ascii="Arial" w:hAnsi="Arial" w:cs="Arial" w:hint="eastAsia"/>
          <w:color w:val="FF0000"/>
          <w:szCs w:val="21"/>
        </w:rPr>
        <w:t>用服人员在实验局、外场测试、现场升级之情况</w:t>
      </w:r>
      <w:r w:rsidR="005469CF" w:rsidRPr="00CE2852">
        <w:rPr>
          <w:rFonts w:ascii="Arial" w:hAnsi="Arial" w:cs="Arial" w:hint="eastAsia"/>
          <w:szCs w:val="21"/>
        </w:rPr>
        <w:t>。</w:t>
      </w:r>
    </w:p>
    <w:p w:rsidR="009C4B59" w:rsidRDefault="00357086" w:rsidP="009C4B59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1" w:name="_Toc401665492"/>
      <w:r w:rsidRPr="00CF0B24">
        <w:rPr>
          <w:rFonts w:hint="eastAsia"/>
        </w:rPr>
        <w:t>功能说明</w:t>
      </w:r>
      <w:bookmarkEnd w:id="1"/>
      <w:r w:rsidR="00370D48" w:rsidRPr="00CF0B24">
        <w:rPr>
          <w:rFonts w:hint="eastAsia"/>
        </w:rPr>
        <w:t xml:space="preserve">   </w:t>
      </w:r>
    </w:p>
    <w:p w:rsidR="00020510" w:rsidRPr="00020510" w:rsidRDefault="00020510" w:rsidP="00020510">
      <w:pPr>
        <w:pStyle w:val="a0"/>
      </w:pPr>
      <w:r>
        <w:object w:dxaOrig="1534" w:dyaOrig="9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48.25pt" o:ole="">
            <v:imagedata r:id="rId8" o:title=""/>
          </v:shape>
          <o:OLEObject Type="Embed" ProgID="Excel.Sheet.12" ShapeID="_x0000_i1025" DrawAspect="Icon" ObjectID="_1475407361" r:id="rId9"/>
        </w:object>
      </w:r>
    </w:p>
    <w:p w:rsidR="002F691E" w:rsidRPr="002F691E" w:rsidRDefault="002F691E" w:rsidP="002F691E">
      <w:pPr>
        <w:pStyle w:val="a0"/>
      </w:pPr>
    </w:p>
    <w:p w:rsidR="00BD22EC" w:rsidRPr="00A70AB0" w:rsidRDefault="007D7556" w:rsidP="00A70AB0">
      <w:pPr>
        <w:pStyle w:val="a0"/>
      </w:pPr>
      <w:r>
        <w:rPr>
          <w:rFonts w:hint="eastAsia"/>
        </w:rPr>
        <w:t>功能限制说明如下：</w:t>
      </w:r>
    </w:p>
    <w:p w:rsidR="008F516C" w:rsidRDefault="008F516C" w:rsidP="00D85777">
      <w:pPr>
        <w:pStyle w:val="a0"/>
        <w:numPr>
          <w:ilvl w:val="0"/>
          <w:numId w:val="3"/>
        </w:numPr>
      </w:pPr>
      <w:r>
        <w:rPr>
          <w:rFonts w:hint="eastAsia"/>
        </w:rPr>
        <w:t>LMT</w:t>
      </w:r>
      <w:r>
        <w:rPr>
          <w:rFonts w:hint="eastAsia"/>
        </w:rPr>
        <w:t>不再支持</w:t>
      </w:r>
      <w:r>
        <w:rPr>
          <w:rFonts w:hint="eastAsia"/>
        </w:rPr>
        <w:t>LMT start</w:t>
      </w:r>
      <w:r>
        <w:rPr>
          <w:rFonts w:hint="eastAsia"/>
        </w:rPr>
        <w:t>或</w:t>
      </w:r>
      <w:r>
        <w:rPr>
          <w:rFonts w:hint="eastAsia"/>
        </w:rPr>
        <w:t>web</w:t>
      </w:r>
      <w:r>
        <w:rPr>
          <w:rFonts w:hint="eastAsia"/>
        </w:rPr>
        <w:t>的加载方式</w:t>
      </w:r>
    </w:p>
    <w:p w:rsidR="008F516C" w:rsidRPr="002212E3" w:rsidRDefault="008F516C" w:rsidP="00D85777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color w:val="000000" w:themeColor="text1"/>
        </w:rPr>
      </w:pPr>
      <w:r w:rsidRPr="002212E3">
        <w:rPr>
          <w:rFonts w:hint="eastAsia"/>
          <w:color w:val="000000" w:themeColor="text1"/>
        </w:rPr>
        <w:t>LMT</w:t>
      </w:r>
      <w:r w:rsidRPr="002212E3">
        <w:rPr>
          <w:rFonts w:hint="eastAsia"/>
          <w:color w:val="000000" w:themeColor="text1"/>
        </w:rPr>
        <w:t>只能接入和管理和配套版本的基站，如果前后台版本不配套，会出现接入不了或功能不可用的问题</w:t>
      </w:r>
    </w:p>
    <w:p w:rsidR="006C6C7A" w:rsidRPr="00AA0E14" w:rsidRDefault="006C6C7A" w:rsidP="00D85777">
      <w:pPr>
        <w:pStyle w:val="a0"/>
        <w:numPr>
          <w:ilvl w:val="0"/>
          <w:numId w:val="3"/>
        </w:numPr>
        <w:rPr>
          <w:strike/>
        </w:rPr>
      </w:pPr>
      <w:r w:rsidRPr="00AA0E14">
        <w:rPr>
          <w:strike/>
        </w:rPr>
        <w:t>LMT</w:t>
      </w:r>
      <w:r w:rsidRPr="00AA0E14">
        <w:rPr>
          <w:rFonts w:hint="eastAsia"/>
          <w:strike/>
        </w:rPr>
        <w:t>配套的</w:t>
      </w:r>
      <w:r w:rsidRPr="00AA0E14">
        <w:rPr>
          <w:strike/>
        </w:rPr>
        <w:t>JRE</w:t>
      </w:r>
      <w:r w:rsidRPr="00AA0E14">
        <w:rPr>
          <w:rFonts w:hint="eastAsia"/>
          <w:strike/>
        </w:rPr>
        <w:t>版本是</w:t>
      </w:r>
      <w:r w:rsidRPr="00AA0E14">
        <w:rPr>
          <w:strike/>
        </w:rPr>
        <w:t>1.6.10</w:t>
      </w:r>
      <w:r w:rsidRPr="00AA0E14">
        <w:rPr>
          <w:rFonts w:hint="eastAsia"/>
          <w:strike/>
        </w:rPr>
        <w:t>，如果发现</w:t>
      </w:r>
      <w:r w:rsidRPr="00AA0E14">
        <w:rPr>
          <w:strike/>
        </w:rPr>
        <w:t>LMT</w:t>
      </w:r>
      <w:r w:rsidRPr="00AA0E14">
        <w:rPr>
          <w:rFonts w:hint="eastAsia"/>
          <w:strike/>
        </w:rPr>
        <w:t>频繁的非正常退出，请确认</w:t>
      </w:r>
      <w:r w:rsidRPr="00AA0E14">
        <w:rPr>
          <w:strike/>
        </w:rPr>
        <w:t>JRE</w:t>
      </w:r>
      <w:r w:rsidRPr="00AA0E14">
        <w:rPr>
          <w:rFonts w:hint="eastAsia"/>
          <w:strike/>
        </w:rPr>
        <w:t>的版本号是否正确</w:t>
      </w:r>
    </w:p>
    <w:p w:rsidR="008326E3" w:rsidRDefault="008326E3" w:rsidP="00D85777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color w:val="000000" w:themeColor="text1"/>
        </w:rPr>
      </w:pPr>
      <w:r w:rsidRPr="002212E3">
        <w:rPr>
          <w:rFonts w:hint="eastAsia"/>
          <w:color w:val="000000" w:themeColor="text1"/>
        </w:rPr>
        <w:t>LMT</w:t>
      </w:r>
      <w:r w:rsidRPr="002212E3">
        <w:rPr>
          <w:rFonts w:hint="eastAsia"/>
          <w:color w:val="000000" w:themeColor="text1"/>
        </w:rPr>
        <w:t>不支持不同版本之间的数据转换</w:t>
      </w:r>
    </w:p>
    <w:p w:rsidR="002212E3" w:rsidRPr="002212E3" w:rsidRDefault="002212E3" w:rsidP="00D85777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LMT</w:t>
      </w:r>
      <w:r>
        <w:rPr>
          <w:rFonts w:hint="eastAsia"/>
          <w:color w:val="000000" w:themeColor="text1"/>
        </w:rPr>
        <w:t>只在接入</w:t>
      </w:r>
      <w:r w:rsidR="00163ACD">
        <w:rPr>
          <w:rFonts w:hint="eastAsia"/>
          <w:color w:val="000000" w:themeColor="text1"/>
        </w:rPr>
        <w:t>时</w:t>
      </w:r>
      <w:r>
        <w:rPr>
          <w:rFonts w:hint="eastAsia"/>
          <w:color w:val="000000" w:themeColor="text1"/>
        </w:rPr>
        <w:t>和基站进行数据同步，如果</w:t>
      </w:r>
      <w:r>
        <w:rPr>
          <w:rFonts w:hint="eastAsia"/>
          <w:color w:val="000000" w:themeColor="text1"/>
        </w:rPr>
        <w:t>LMT</w:t>
      </w:r>
      <w:r>
        <w:rPr>
          <w:rFonts w:hint="eastAsia"/>
          <w:color w:val="000000" w:themeColor="text1"/>
        </w:rPr>
        <w:t>接入后基站数据发生了变化（可能是用</w:t>
      </w:r>
      <w:r>
        <w:rPr>
          <w:rFonts w:hint="eastAsia"/>
          <w:color w:val="000000" w:themeColor="text1"/>
        </w:rPr>
        <w:t>OMMB</w:t>
      </w:r>
      <w:r>
        <w:rPr>
          <w:rFonts w:hint="eastAsia"/>
          <w:color w:val="000000" w:themeColor="text1"/>
        </w:rPr>
        <w:t>修改），需要重新接入基站</w:t>
      </w:r>
    </w:p>
    <w:p w:rsidR="002212E3" w:rsidRDefault="002212E3" w:rsidP="00D85777">
      <w:pPr>
        <w:pStyle w:val="a0"/>
        <w:numPr>
          <w:ilvl w:val="0"/>
          <w:numId w:val="3"/>
        </w:numPr>
      </w:pPr>
      <w:r w:rsidRPr="003E273B">
        <w:rPr>
          <w:rFonts w:hint="eastAsia"/>
        </w:rPr>
        <w:t>不支持状态主动上报</w:t>
      </w:r>
      <w:r>
        <w:rPr>
          <w:rFonts w:hint="eastAsia"/>
        </w:rPr>
        <w:t>，必须手动来刷新状态</w:t>
      </w:r>
    </w:p>
    <w:p w:rsidR="008F516C" w:rsidRDefault="008F516C" w:rsidP="00D85777">
      <w:pPr>
        <w:pStyle w:val="a0"/>
        <w:numPr>
          <w:ilvl w:val="0"/>
          <w:numId w:val="3"/>
        </w:numPr>
      </w:pPr>
      <w:r>
        <w:rPr>
          <w:rFonts w:hint="eastAsia"/>
        </w:rPr>
        <w:t>由于</w:t>
      </w:r>
      <w:r>
        <w:rPr>
          <w:rFonts w:hint="eastAsia"/>
        </w:rPr>
        <w:t>LMT</w:t>
      </w:r>
      <w:r>
        <w:rPr>
          <w:rFonts w:hint="eastAsia"/>
        </w:rPr>
        <w:t>是多模的，支持所有制式，各制式对</w:t>
      </w:r>
      <w:r>
        <w:rPr>
          <w:rFonts w:hint="eastAsia"/>
        </w:rPr>
        <w:t>LMT</w:t>
      </w:r>
      <w:r>
        <w:rPr>
          <w:rFonts w:hint="eastAsia"/>
        </w:rPr>
        <w:t>的配置需求不同，所以</w:t>
      </w:r>
      <w:r>
        <w:rPr>
          <w:rFonts w:hint="eastAsia"/>
        </w:rPr>
        <w:t>LMT</w:t>
      </w:r>
      <w:r>
        <w:rPr>
          <w:rFonts w:hint="eastAsia"/>
        </w:rPr>
        <w:t>支持所有参数的配置。</w:t>
      </w:r>
      <w:r>
        <w:rPr>
          <w:rFonts w:hint="eastAsia"/>
        </w:rPr>
        <w:t>LTE</w:t>
      </w:r>
      <w:r>
        <w:rPr>
          <w:rFonts w:hint="eastAsia"/>
        </w:rPr>
        <w:t>和</w:t>
      </w:r>
      <w:r>
        <w:rPr>
          <w:rFonts w:hint="eastAsia"/>
        </w:rPr>
        <w:t>TDS</w:t>
      </w:r>
      <w:r>
        <w:rPr>
          <w:rFonts w:hint="eastAsia"/>
        </w:rPr>
        <w:t>使用</w:t>
      </w:r>
      <w:r>
        <w:rPr>
          <w:rFonts w:hint="eastAsia"/>
        </w:rPr>
        <w:t>LMT</w:t>
      </w:r>
      <w:r>
        <w:rPr>
          <w:rFonts w:hint="eastAsia"/>
        </w:rPr>
        <w:t>配置功能主要是配置传输参数，不要使用</w:t>
      </w:r>
      <w:r>
        <w:rPr>
          <w:rFonts w:hint="eastAsia"/>
        </w:rPr>
        <w:t>LMT</w:t>
      </w:r>
      <w:r>
        <w:rPr>
          <w:rFonts w:hint="eastAsia"/>
        </w:rPr>
        <w:t>配置其他参数。</w:t>
      </w:r>
    </w:p>
    <w:p w:rsidR="001A2736" w:rsidRPr="00AA0E14" w:rsidRDefault="008F516C" w:rsidP="00D85777">
      <w:pPr>
        <w:pStyle w:val="a0"/>
        <w:numPr>
          <w:ilvl w:val="0"/>
          <w:numId w:val="3"/>
        </w:numPr>
        <w:rPr>
          <w:strike/>
        </w:rPr>
      </w:pPr>
      <w:r w:rsidRPr="00AA0E14">
        <w:rPr>
          <w:rFonts w:hint="eastAsia"/>
          <w:strike/>
        </w:rPr>
        <w:t>不支持创建单板：创建单板时的制式和功能模式有问题、联带创建</w:t>
      </w:r>
      <w:r w:rsidRPr="00AA0E14">
        <w:rPr>
          <w:rFonts w:hint="eastAsia"/>
          <w:strike/>
        </w:rPr>
        <w:t>FCE</w:t>
      </w:r>
      <w:r w:rsidRPr="00AA0E14">
        <w:rPr>
          <w:rFonts w:hint="eastAsia"/>
          <w:strike/>
        </w:rPr>
        <w:t>单板的风扇、联带创建干接点都不支持。</w:t>
      </w:r>
    </w:p>
    <w:p w:rsidR="002212E3" w:rsidRPr="003E273B" w:rsidRDefault="002212E3" w:rsidP="00D85777">
      <w:pPr>
        <w:pStyle w:val="a0"/>
        <w:numPr>
          <w:ilvl w:val="0"/>
          <w:numId w:val="3"/>
        </w:numPr>
      </w:pPr>
      <w:r w:rsidRPr="003E273B">
        <w:rPr>
          <w:rFonts w:hint="eastAsia"/>
        </w:rPr>
        <w:t>静态校验：版本号格式检查不支持</w:t>
      </w:r>
    </w:p>
    <w:p w:rsidR="005C4846" w:rsidRDefault="005C4846" w:rsidP="00D85777">
      <w:pPr>
        <w:pStyle w:val="a0"/>
        <w:numPr>
          <w:ilvl w:val="0"/>
          <w:numId w:val="3"/>
        </w:numPr>
      </w:pPr>
      <w:r>
        <w:rPr>
          <w:rFonts w:hint="eastAsia"/>
        </w:rPr>
        <w:t>在校验有些</w:t>
      </w:r>
      <w:r w:rsidR="006C6C7A">
        <w:rPr>
          <w:rFonts w:hint="eastAsia"/>
        </w:rPr>
        <w:t>MO</w:t>
      </w:r>
      <w:r>
        <w:rPr>
          <w:rFonts w:hint="eastAsia"/>
        </w:rPr>
        <w:t>时，比如</w:t>
      </w:r>
      <w:proofErr w:type="spellStart"/>
      <w:r>
        <w:rPr>
          <w:rFonts w:hint="eastAsia"/>
        </w:rPr>
        <w:t>FilterDevice</w:t>
      </w:r>
      <w:proofErr w:type="spellEnd"/>
      <w:r>
        <w:rPr>
          <w:rFonts w:hint="eastAsia"/>
        </w:rPr>
        <w:t>的</w:t>
      </w:r>
      <w:r w:rsidRPr="005C4846">
        <w:t>滤波器设备编号</w:t>
      </w:r>
      <w:proofErr w:type="spellStart"/>
      <w:r w:rsidRPr="005C4846">
        <w:t>filterDeviceNo</w:t>
      </w:r>
      <w:proofErr w:type="spellEnd"/>
      <w:r>
        <w:rPr>
          <w:rFonts w:hint="eastAsia"/>
        </w:rPr>
        <w:t>时，如果超过取值范围时，可能会提示两条信息，而且两条信息提示的取值范围不一致，这是由于在</w:t>
      </w:r>
      <w:r>
        <w:rPr>
          <w:rFonts w:hint="eastAsia"/>
        </w:rPr>
        <w:t>PLAT</w:t>
      </w:r>
      <w:r>
        <w:rPr>
          <w:rFonts w:hint="eastAsia"/>
        </w:rPr>
        <w:t>上给了一个通用的取值范围，在设备定义文档中对这个单板又指定了一个范围，</w:t>
      </w:r>
      <w:r>
        <w:rPr>
          <w:rFonts w:hint="eastAsia"/>
        </w:rPr>
        <w:t>LMT</w:t>
      </w:r>
      <w:r>
        <w:rPr>
          <w:rFonts w:hint="eastAsia"/>
        </w:rPr>
        <w:t>在校验时两个都校验了，所以会提示两个，此时以提示信息中取值范围较小的为准。</w:t>
      </w:r>
    </w:p>
    <w:p w:rsidR="008F516C" w:rsidRPr="002212E3" w:rsidRDefault="008F516C" w:rsidP="00D85777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color w:val="000000" w:themeColor="text1"/>
        </w:rPr>
      </w:pPr>
      <w:r w:rsidRPr="002212E3">
        <w:rPr>
          <w:rFonts w:hint="eastAsia"/>
          <w:color w:val="000000" w:themeColor="text1"/>
        </w:rPr>
        <w:t>单站编辑工具会调用</w:t>
      </w:r>
      <w:r w:rsidRPr="002212E3">
        <w:rPr>
          <w:rFonts w:hint="eastAsia"/>
          <w:color w:val="000000" w:themeColor="text1"/>
        </w:rPr>
        <w:t>groovy</w:t>
      </w:r>
      <w:r w:rsidRPr="002212E3">
        <w:rPr>
          <w:rFonts w:hint="eastAsia"/>
          <w:color w:val="000000" w:themeColor="text1"/>
        </w:rPr>
        <w:t>进行约束校验，目前</w:t>
      </w:r>
      <w:r w:rsidRPr="002212E3">
        <w:rPr>
          <w:rFonts w:hint="eastAsia"/>
          <w:color w:val="000000" w:themeColor="text1"/>
        </w:rPr>
        <w:t>groovy</w:t>
      </w:r>
      <w:r w:rsidRPr="002212E3">
        <w:rPr>
          <w:rFonts w:hint="eastAsia"/>
          <w:color w:val="000000" w:themeColor="text1"/>
        </w:rPr>
        <w:t>有些问题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LMT</w:t>
      </w:r>
      <w:r>
        <w:rPr>
          <w:rFonts w:hint="eastAsia"/>
          <w:color w:val="000000" w:themeColor="text1"/>
        </w:rPr>
        <w:t>使用内存值校验，</w:t>
      </w:r>
      <w:r>
        <w:rPr>
          <w:rFonts w:hint="eastAsia"/>
          <w:color w:val="000000" w:themeColor="text1"/>
        </w:rPr>
        <w:t>OMMB</w:t>
      </w:r>
      <w:r>
        <w:rPr>
          <w:rFonts w:hint="eastAsia"/>
          <w:color w:val="000000" w:themeColor="text1"/>
        </w:rPr>
        <w:t>使用显示值进行校验的，所以在有些属性牵扯到内存值和显示值的转换</w:t>
      </w:r>
      <w:r w:rsidRPr="002212E3">
        <w:rPr>
          <w:rFonts w:hint="eastAsia"/>
          <w:color w:val="000000" w:themeColor="text1"/>
        </w:rPr>
        <w:t>，可能会导致约束过不去，如果用户可以确保数据是正确的，可以通过</w:t>
      </w:r>
      <w:r w:rsidRPr="002212E3">
        <w:rPr>
          <w:rFonts w:hint="eastAsia"/>
          <w:color w:val="000000" w:themeColor="text1"/>
        </w:rPr>
        <w:t>LMT</w:t>
      </w:r>
      <w:r w:rsidRPr="002212E3">
        <w:rPr>
          <w:rFonts w:hint="eastAsia"/>
          <w:color w:val="000000" w:themeColor="text1"/>
        </w:rPr>
        <w:t>提供的后门来规避</w:t>
      </w:r>
      <w:r>
        <w:rPr>
          <w:rFonts w:hint="eastAsia"/>
          <w:color w:val="000000" w:themeColor="text1"/>
        </w:rPr>
        <w:t>，详见第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章节</w:t>
      </w:r>
    </w:p>
    <w:p w:rsidR="006C6C7A" w:rsidRPr="002212E3" w:rsidRDefault="006C6C7A" w:rsidP="00D85777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color w:val="000000" w:themeColor="text1"/>
        </w:rPr>
      </w:pPr>
      <w:r w:rsidRPr="002212E3">
        <w:rPr>
          <w:rFonts w:ascii="宋体" w:cs="宋体" w:hint="eastAsia"/>
          <w:color w:val="000000" w:themeColor="text1"/>
          <w:kern w:val="0"/>
          <w:sz w:val="20"/>
          <w:szCs w:val="20"/>
        </w:rPr>
        <w:t>自下载只有打开版本管理界面才有效，否则不启动自下载功能</w:t>
      </w:r>
    </w:p>
    <w:p w:rsidR="006C6C7A" w:rsidRDefault="006C6C7A" w:rsidP="00D85777">
      <w:pPr>
        <w:pStyle w:val="a0"/>
        <w:numPr>
          <w:ilvl w:val="0"/>
          <w:numId w:val="3"/>
        </w:numPr>
      </w:pPr>
      <w:r>
        <w:rPr>
          <w:rFonts w:hint="eastAsia"/>
        </w:rPr>
        <w:t>LMT(EOMS</w:t>
      </w:r>
      <w:r>
        <w:rPr>
          <w:rFonts w:hint="eastAsia"/>
        </w:rPr>
        <w:t>、</w:t>
      </w:r>
      <w:r>
        <w:rPr>
          <w:rFonts w:hint="eastAsia"/>
        </w:rPr>
        <w:t>EDMS</w:t>
      </w:r>
      <w:r>
        <w:rPr>
          <w:rFonts w:hint="eastAsia"/>
        </w:rPr>
        <w:t>、</w:t>
      </w:r>
      <w:r>
        <w:rPr>
          <w:rFonts w:hint="eastAsia"/>
        </w:rPr>
        <w:t>EFMS)</w:t>
      </w:r>
      <w:r>
        <w:rPr>
          <w:rFonts w:hint="eastAsia"/>
        </w:rPr>
        <w:t>的主</w:t>
      </w:r>
      <w:r w:rsidR="00140703">
        <w:rPr>
          <w:rFonts w:hint="eastAsia"/>
        </w:rPr>
        <w:t>界面的工具栏上的帮助暂时还不支持，后续版本</w:t>
      </w:r>
      <w:r w:rsidR="00140703">
        <w:rPr>
          <w:rFonts w:hint="eastAsia"/>
        </w:rPr>
        <w:lastRenderedPageBreak/>
        <w:t>会解决</w:t>
      </w:r>
    </w:p>
    <w:p w:rsidR="00140703" w:rsidRPr="00AA0E14" w:rsidRDefault="00140703" w:rsidP="00D85777">
      <w:pPr>
        <w:pStyle w:val="a0"/>
        <w:numPr>
          <w:ilvl w:val="0"/>
          <w:numId w:val="3"/>
        </w:numPr>
        <w:rPr>
          <w:strike/>
        </w:rPr>
      </w:pPr>
      <w:r w:rsidRPr="00AA0E14">
        <w:rPr>
          <w:rFonts w:hint="eastAsia"/>
          <w:strike/>
        </w:rPr>
        <w:t>单板诊断功能正在优化中，现有的诊断功能支持的单板列表或者诊断功能有遗漏</w:t>
      </w:r>
    </w:p>
    <w:p w:rsidR="00AA0E14" w:rsidRDefault="00AA0E14" w:rsidP="00D85777">
      <w:pPr>
        <w:pStyle w:val="a0"/>
        <w:numPr>
          <w:ilvl w:val="0"/>
          <w:numId w:val="3"/>
        </w:numPr>
      </w:pPr>
      <w:r>
        <w:rPr>
          <w:rFonts w:hint="eastAsia"/>
        </w:rPr>
        <w:t>目前不支持增</w:t>
      </w:r>
      <w:r>
        <w:rPr>
          <w:rFonts w:hint="eastAsia"/>
        </w:rPr>
        <w:t>/</w:t>
      </w:r>
      <w:r>
        <w:rPr>
          <w:rFonts w:hint="eastAsia"/>
        </w:rPr>
        <w:t>删</w:t>
      </w:r>
      <w:r>
        <w:rPr>
          <w:rFonts w:hint="eastAsia"/>
        </w:rPr>
        <w:t>/</w:t>
      </w:r>
      <w:r>
        <w:rPr>
          <w:rFonts w:hint="eastAsia"/>
        </w:rPr>
        <w:t>改时联带增删</w:t>
      </w:r>
      <w:r>
        <w:rPr>
          <w:rFonts w:hint="eastAsia"/>
        </w:rPr>
        <w:t>S1Ap</w:t>
      </w:r>
      <w:r>
        <w:rPr>
          <w:rFonts w:hint="eastAsia"/>
        </w:rPr>
        <w:t>和</w:t>
      </w:r>
      <w:r>
        <w:rPr>
          <w:rFonts w:hint="eastAsia"/>
        </w:rPr>
        <w:t>X2Ap</w:t>
      </w:r>
    </w:p>
    <w:p w:rsidR="00EE4661" w:rsidRDefault="000D3920" w:rsidP="00D85777">
      <w:pPr>
        <w:pStyle w:val="a0"/>
        <w:numPr>
          <w:ilvl w:val="0"/>
          <w:numId w:val="3"/>
        </w:numPr>
      </w:pPr>
      <w:r w:rsidRPr="000D3920">
        <w:t>LMT</w:t>
      </w:r>
      <w:r w:rsidRPr="000D3920">
        <w:rPr>
          <w:rFonts w:hint="eastAsia"/>
        </w:rPr>
        <w:t>目前可以支持</w:t>
      </w:r>
      <w:r w:rsidRPr="000D3920">
        <w:t>1.7</w:t>
      </w:r>
      <w:r w:rsidRPr="000D3920">
        <w:rPr>
          <w:rFonts w:hint="eastAsia"/>
        </w:rPr>
        <w:t>版本的</w:t>
      </w:r>
      <w:r w:rsidRPr="000D3920">
        <w:t>JRE</w:t>
      </w:r>
      <w:r w:rsidRPr="000D3920">
        <w:rPr>
          <w:rFonts w:hint="eastAsia"/>
        </w:rPr>
        <w:t>，</w:t>
      </w:r>
      <w:r w:rsidRPr="000D3920">
        <w:t>1.7</w:t>
      </w:r>
      <w:r w:rsidRPr="000D3920">
        <w:rPr>
          <w:rFonts w:hint="eastAsia"/>
        </w:rPr>
        <w:t>的</w:t>
      </w:r>
      <w:r w:rsidRPr="000D3920">
        <w:t>JRE</w:t>
      </w:r>
      <w:r w:rsidRPr="000D3920">
        <w:rPr>
          <w:rFonts w:hint="eastAsia"/>
        </w:rPr>
        <w:t>不支持中文路径，这是</w:t>
      </w:r>
      <w:r w:rsidRPr="000D3920">
        <w:t>JRE</w:t>
      </w:r>
      <w:r w:rsidRPr="000D3920">
        <w:rPr>
          <w:rFonts w:hint="eastAsia"/>
        </w:rPr>
        <w:t>的</w:t>
      </w:r>
      <w:r w:rsidRPr="000D3920">
        <w:t>bug</w:t>
      </w:r>
      <w:r w:rsidRPr="000D3920">
        <w:rPr>
          <w:rFonts w:hint="eastAsia"/>
        </w:rPr>
        <w:t>，使用时请保证</w:t>
      </w:r>
      <w:r w:rsidRPr="000D3920">
        <w:t>LMT</w:t>
      </w:r>
      <w:r w:rsidRPr="000D3920">
        <w:rPr>
          <w:rFonts w:hint="eastAsia"/>
        </w:rPr>
        <w:t>路径中不含中文。</w:t>
      </w:r>
    </w:p>
    <w:p w:rsidR="00146B10" w:rsidRDefault="00146B10" w:rsidP="00D85777">
      <w:pPr>
        <w:pStyle w:val="a0"/>
        <w:numPr>
          <w:ilvl w:val="0"/>
          <w:numId w:val="3"/>
        </w:numPr>
      </w:pPr>
      <w:r>
        <w:rPr>
          <w:rFonts w:hint="eastAsia"/>
        </w:rPr>
        <w:t>“管理网元”的“</w:t>
      </w:r>
      <w:r>
        <w:rPr>
          <w:rFonts w:hint="eastAsia"/>
        </w:rPr>
        <w:t>NRM</w:t>
      </w:r>
      <w:r>
        <w:rPr>
          <w:rFonts w:hint="eastAsia"/>
        </w:rPr>
        <w:t>版本”属性</w:t>
      </w:r>
      <w:r>
        <w:rPr>
          <w:rFonts w:hint="eastAsia"/>
        </w:rPr>
        <w:t>OMMB</w:t>
      </w:r>
      <w:r>
        <w:rPr>
          <w:rFonts w:hint="eastAsia"/>
        </w:rPr>
        <w:t>有特殊用途，请按照</w:t>
      </w:r>
      <w:r>
        <w:rPr>
          <w:rFonts w:hint="eastAsia"/>
        </w:rPr>
        <w:t>OMMB</w:t>
      </w:r>
      <w:r>
        <w:rPr>
          <w:rFonts w:hint="eastAsia"/>
        </w:rPr>
        <w:t>的要求维护，否则</w:t>
      </w:r>
      <w:r>
        <w:rPr>
          <w:rFonts w:hint="eastAsia"/>
        </w:rPr>
        <w:t>OMMB</w:t>
      </w:r>
      <w:r>
        <w:rPr>
          <w:rFonts w:hint="eastAsia"/>
        </w:rPr>
        <w:t>不能反构</w:t>
      </w:r>
    </w:p>
    <w:p w:rsidR="00146B10" w:rsidRDefault="00146B10" w:rsidP="00D85777">
      <w:pPr>
        <w:pStyle w:val="a0"/>
        <w:numPr>
          <w:ilvl w:val="0"/>
          <w:numId w:val="3"/>
        </w:numPr>
      </w:pPr>
      <w:r>
        <w:rPr>
          <w:rFonts w:hint="eastAsia"/>
        </w:rPr>
        <w:t>公司新装的系统</w:t>
      </w:r>
      <w:r>
        <w:rPr>
          <w:rFonts w:hint="eastAsia"/>
        </w:rPr>
        <w:t>jar</w:t>
      </w:r>
      <w:r>
        <w:rPr>
          <w:rFonts w:hint="eastAsia"/>
        </w:rPr>
        <w:t>包关联到好压上了，导致</w:t>
      </w:r>
      <w:r>
        <w:rPr>
          <w:rFonts w:hint="eastAsia"/>
        </w:rPr>
        <w:t>LMT</w:t>
      </w:r>
      <w:r>
        <w:rPr>
          <w:rFonts w:hint="eastAsia"/>
        </w:rPr>
        <w:t>不能正常运行，如果发现此问题，请参照第</w:t>
      </w:r>
      <w:r>
        <w:rPr>
          <w:rFonts w:hint="eastAsia"/>
        </w:rPr>
        <w:t>7</w:t>
      </w:r>
      <w:r>
        <w:rPr>
          <w:rFonts w:hint="eastAsia"/>
        </w:rPr>
        <w:t>节“</w:t>
      </w:r>
      <w:r>
        <w:rPr>
          <w:rFonts w:hint="eastAsia"/>
        </w:rPr>
        <w:t>jar</w:t>
      </w:r>
      <w:r>
        <w:rPr>
          <w:rFonts w:hint="eastAsia"/>
        </w:rPr>
        <w:t>文件关联问题”规避</w:t>
      </w:r>
    </w:p>
    <w:p w:rsidR="003A145C" w:rsidRDefault="003A145C" w:rsidP="00D85777">
      <w:pPr>
        <w:pStyle w:val="a0"/>
        <w:numPr>
          <w:ilvl w:val="0"/>
          <w:numId w:val="3"/>
        </w:numPr>
      </w:pPr>
      <w:r>
        <w:rPr>
          <w:rFonts w:ascii="Verdana" w:hAnsi="Verdana" w:cs="Verdana"/>
          <w:kern w:val="0"/>
          <w:sz w:val="18"/>
          <w:szCs w:val="18"/>
          <w:lang w:val="zh-CN"/>
        </w:rPr>
        <w:t>Ping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包检测只支持以太网方式的</w:t>
      </w:r>
      <w:r>
        <w:rPr>
          <w:rFonts w:ascii="宋体" w:hAnsi="Verdana" w:cs="宋体"/>
          <w:kern w:val="0"/>
          <w:sz w:val="18"/>
          <w:szCs w:val="18"/>
          <w:lang w:val="zh-CN"/>
        </w:rPr>
        <w:t>ip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传输，其他方式的不支持；目前只支持</w:t>
      </w:r>
      <w:r>
        <w:rPr>
          <w:rFonts w:ascii="宋体" w:hAnsi="Verdana" w:cs="宋体"/>
          <w:kern w:val="0"/>
          <w:sz w:val="18"/>
          <w:szCs w:val="18"/>
          <w:lang w:val="zh-CN"/>
        </w:rPr>
        <w:t>IPv4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的</w:t>
      </w:r>
      <w:r>
        <w:rPr>
          <w:rFonts w:ascii="宋体" w:hAnsi="Verdana" w:cs="宋体"/>
          <w:kern w:val="0"/>
          <w:sz w:val="18"/>
          <w:szCs w:val="18"/>
          <w:lang w:val="zh-CN"/>
        </w:rPr>
        <w:t>IP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地址的</w:t>
      </w:r>
      <w:r>
        <w:rPr>
          <w:rFonts w:ascii="宋体" w:hAnsi="Verdana" w:cs="宋体"/>
          <w:kern w:val="0"/>
          <w:sz w:val="18"/>
          <w:szCs w:val="18"/>
          <w:lang w:val="zh-CN"/>
        </w:rPr>
        <w:t>Ping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包检测，</w:t>
      </w:r>
      <w:r>
        <w:rPr>
          <w:rFonts w:ascii="宋体" w:hAnsi="Verdana" w:cs="宋体"/>
          <w:kern w:val="0"/>
          <w:sz w:val="18"/>
          <w:szCs w:val="18"/>
          <w:lang w:val="zh-CN"/>
        </w:rPr>
        <w:t>IPv6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的</w:t>
      </w:r>
      <w:r>
        <w:rPr>
          <w:rFonts w:ascii="宋体" w:hAnsi="Verdana" w:cs="宋体"/>
          <w:kern w:val="0"/>
          <w:sz w:val="18"/>
          <w:szCs w:val="18"/>
          <w:lang w:val="zh-CN"/>
        </w:rPr>
        <w:t>IP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地址不支持</w:t>
      </w:r>
    </w:p>
    <w:p w:rsidR="00A747F0" w:rsidRDefault="00A747F0" w:rsidP="00D85777">
      <w:pPr>
        <w:pStyle w:val="a0"/>
        <w:numPr>
          <w:ilvl w:val="0"/>
          <w:numId w:val="3"/>
        </w:numPr>
      </w:pPr>
      <w:proofErr w:type="spellStart"/>
      <w:r>
        <w:rPr>
          <w:rFonts w:hint="eastAsia"/>
        </w:rPr>
        <w:t>Nbap</w:t>
      </w:r>
      <w:proofErr w:type="spellEnd"/>
      <w:r>
        <w:rPr>
          <w:rFonts w:hint="eastAsia"/>
        </w:rPr>
        <w:t>信令观察功能的解码</w:t>
      </w:r>
      <w:proofErr w:type="gramStart"/>
      <w:r>
        <w:rPr>
          <w:rFonts w:hint="eastAsia"/>
        </w:rPr>
        <w:t>库需要</w:t>
      </w:r>
      <w:proofErr w:type="gramEnd"/>
      <w:r>
        <w:rPr>
          <w:rFonts w:hint="eastAsia"/>
        </w:rPr>
        <w:t>读写</w:t>
      </w:r>
      <w:proofErr w:type="spellStart"/>
      <w:r>
        <w:rPr>
          <w:rFonts w:hint="eastAsia"/>
        </w:rPr>
        <w:t>jre</w:t>
      </w:r>
      <w:proofErr w:type="spellEnd"/>
      <w:r>
        <w:rPr>
          <w:rFonts w:hint="eastAsia"/>
        </w:rPr>
        <w:t>/bin</w:t>
      </w:r>
      <w:r>
        <w:rPr>
          <w:rFonts w:hint="eastAsia"/>
        </w:rPr>
        <w:t>目录，在</w:t>
      </w:r>
      <w:r>
        <w:rPr>
          <w:rFonts w:hint="eastAsia"/>
        </w:rPr>
        <w:t>win7</w:t>
      </w:r>
      <w:r>
        <w:rPr>
          <w:rFonts w:hint="eastAsia"/>
        </w:rPr>
        <w:t>下不能正常运行，需要参照第</w:t>
      </w:r>
      <w:r>
        <w:rPr>
          <w:rFonts w:hint="eastAsia"/>
        </w:rPr>
        <w:t>8</w:t>
      </w:r>
      <w:r>
        <w:rPr>
          <w:rFonts w:hint="eastAsia"/>
        </w:rPr>
        <w:t>节“</w:t>
      </w:r>
      <w:r>
        <w:rPr>
          <w:rFonts w:hint="eastAsia"/>
        </w:rPr>
        <w:t>WIN7</w:t>
      </w:r>
      <w:r>
        <w:rPr>
          <w:rFonts w:hint="eastAsia"/>
        </w:rPr>
        <w:t>授权问题”来规避</w:t>
      </w:r>
    </w:p>
    <w:p w:rsidR="0046332B" w:rsidRDefault="0046332B" w:rsidP="00D85777">
      <w:pPr>
        <w:pStyle w:val="ad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b/>
          <w:color w:val="FF0000"/>
          <w:kern w:val="0"/>
          <w:sz w:val="18"/>
          <w:szCs w:val="18"/>
          <w:lang w:val="zh-CN"/>
        </w:rPr>
      </w:pPr>
      <w:r w:rsidRPr="0046332B">
        <w:rPr>
          <w:rFonts w:ascii="宋体" w:cs="宋体" w:hint="eastAsia"/>
          <w:b/>
          <w:color w:val="FF0000"/>
          <w:kern w:val="0"/>
          <w:sz w:val="18"/>
          <w:szCs w:val="18"/>
          <w:lang w:val="zh-CN"/>
        </w:rPr>
        <w:t>若EOMS状态栏显示</w:t>
      </w:r>
      <w:r w:rsidRPr="0046332B">
        <w:rPr>
          <w:rFonts w:ascii="宋体" w:cs="宋体"/>
          <w:b/>
          <w:color w:val="FF0000"/>
          <w:kern w:val="0"/>
          <w:sz w:val="18"/>
          <w:szCs w:val="18"/>
          <w:lang w:val="zh-CN"/>
        </w:rPr>
        <w:t>“</w:t>
      </w:r>
      <w:r w:rsidRPr="0046332B">
        <w:rPr>
          <w:rFonts w:ascii="宋体" w:cs="宋体" w:hint="eastAsia"/>
          <w:b/>
          <w:color w:val="FF0000"/>
          <w:kern w:val="0"/>
          <w:sz w:val="18"/>
          <w:szCs w:val="18"/>
          <w:lang w:val="zh-CN"/>
        </w:rPr>
        <w:t>数据：不一致</w:t>
      </w:r>
      <w:r w:rsidRPr="0046332B">
        <w:rPr>
          <w:rFonts w:ascii="宋体" w:cs="宋体"/>
          <w:b/>
          <w:color w:val="FF0000"/>
          <w:kern w:val="0"/>
          <w:sz w:val="18"/>
          <w:szCs w:val="18"/>
          <w:lang w:val="zh-CN"/>
        </w:rPr>
        <w:t>”</w:t>
      </w:r>
      <w:r w:rsidRPr="0046332B">
        <w:rPr>
          <w:rFonts w:ascii="宋体" w:cs="宋体" w:hint="eastAsia"/>
          <w:b/>
          <w:color w:val="FF0000"/>
          <w:kern w:val="0"/>
          <w:sz w:val="18"/>
          <w:szCs w:val="18"/>
          <w:lang w:val="zh-CN"/>
        </w:rPr>
        <w:t>，表明后台数据和前台不一致，除了数据视图外，其他任何操作都可能会异常。</w:t>
      </w:r>
    </w:p>
    <w:p w:rsidR="007B359F" w:rsidRDefault="007B359F" w:rsidP="00D85777">
      <w:pPr>
        <w:pStyle w:val="ad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b/>
          <w:color w:val="FF0000"/>
          <w:kern w:val="0"/>
          <w:sz w:val="18"/>
          <w:szCs w:val="18"/>
          <w:lang w:val="zh-CN"/>
        </w:rPr>
      </w:pPr>
      <w:r>
        <w:rPr>
          <w:rFonts w:ascii="宋体" w:cs="宋体" w:hint="eastAsia"/>
          <w:b/>
          <w:color w:val="FF0000"/>
          <w:kern w:val="0"/>
          <w:sz w:val="18"/>
          <w:szCs w:val="18"/>
          <w:lang w:val="zh-CN"/>
        </w:rPr>
        <w:t>版本管理不支持热补丁规格包。</w:t>
      </w:r>
    </w:p>
    <w:p w:rsidR="00B20FD9" w:rsidRDefault="00B20FD9" w:rsidP="00D85777">
      <w:pPr>
        <w:pStyle w:val="ad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b/>
          <w:color w:val="FF0000"/>
          <w:kern w:val="0"/>
          <w:sz w:val="18"/>
          <w:szCs w:val="18"/>
          <w:lang w:val="zh-CN"/>
        </w:rPr>
      </w:pPr>
      <w:r w:rsidRPr="00B20FD9">
        <w:rPr>
          <w:rFonts w:ascii="宋体" w:cs="宋体" w:hint="eastAsia"/>
          <w:b/>
          <w:color w:val="FF0000"/>
          <w:kern w:val="0"/>
          <w:sz w:val="18"/>
          <w:szCs w:val="18"/>
          <w:lang w:val="zh-CN"/>
        </w:rPr>
        <w:t>数据视图修改配置数据后,左上角会出现</w:t>
      </w:r>
      <w:r w:rsidRPr="00B20FD9">
        <w:rPr>
          <w:rFonts w:ascii="宋体" w:cs="宋体" w:hint="eastAsia"/>
          <w:b/>
          <w:noProof/>
          <w:color w:val="FF0000"/>
          <w:kern w:val="0"/>
          <w:sz w:val="18"/>
          <w:szCs w:val="18"/>
        </w:rPr>
        <w:drawing>
          <wp:inline distT="0" distB="0" distL="0" distR="0">
            <wp:extent cx="2646513" cy="301590"/>
            <wp:effectExtent l="19050" t="0" r="1437" b="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817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20FD9">
        <w:rPr>
          <w:rFonts w:ascii="宋体" w:cs="宋体" w:hint="eastAsia"/>
          <w:b/>
          <w:color w:val="FF0000"/>
          <w:kern w:val="0"/>
          <w:sz w:val="18"/>
          <w:szCs w:val="18"/>
          <w:lang w:val="zh-CN"/>
        </w:rPr>
        <w:t>，建议修改一次数据就提交一次数据，避免发生校验时事务操作顺序问题</w:t>
      </w:r>
    </w:p>
    <w:p w:rsidR="005434B6" w:rsidRDefault="005434B6" w:rsidP="00D85777">
      <w:pPr>
        <w:pStyle w:val="ad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b/>
          <w:color w:val="FF0000"/>
          <w:kern w:val="0"/>
          <w:sz w:val="18"/>
          <w:szCs w:val="18"/>
          <w:lang w:val="zh-CN"/>
        </w:rPr>
      </w:pPr>
      <w:r w:rsidRPr="0029464C">
        <w:rPr>
          <w:rFonts w:ascii="宋体" w:cs="宋体" w:hint="eastAsia"/>
          <w:b/>
          <w:color w:val="FF0000"/>
          <w:kern w:val="0"/>
          <w:sz w:val="18"/>
          <w:szCs w:val="18"/>
          <w:lang w:val="zh-CN"/>
        </w:rPr>
        <w:t>EDMS未接入时出现的“PMT导入”菜单只适用于GU产品。</w:t>
      </w:r>
    </w:p>
    <w:p w:rsidR="00020510" w:rsidRDefault="00020510" w:rsidP="00D85777">
      <w:pPr>
        <w:pStyle w:val="ad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b/>
          <w:color w:val="FF0000"/>
          <w:kern w:val="0"/>
          <w:sz w:val="18"/>
          <w:szCs w:val="18"/>
          <w:lang w:val="zh-CN"/>
        </w:rPr>
      </w:pPr>
      <w:r>
        <w:rPr>
          <w:rFonts w:ascii="宋体" w:cs="宋体" w:hint="eastAsia"/>
          <w:b/>
          <w:color w:val="FF0000"/>
          <w:kern w:val="0"/>
          <w:sz w:val="18"/>
          <w:szCs w:val="18"/>
          <w:lang w:val="zh-CN"/>
        </w:rPr>
        <w:t>LMT依据配置数据ManagedElement的swVersion来判断MO模型的版本号，如果MO模型的版本号和LMT配套的不一致，会出现如下提示：</w:t>
      </w:r>
    </w:p>
    <w:p w:rsidR="00020510" w:rsidRDefault="00020510" w:rsidP="00020510">
      <w:pPr>
        <w:pStyle w:val="ad"/>
        <w:autoSpaceDE w:val="0"/>
        <w:autoSpaceDN w:val="0"/>
        <w:adjustRightInd w:val="0"/>
        <w:ind w:left="840" w:firstLineChars="0" w:firstLine="0"/>
        <w:jc w:val="left"/>
        <w:rPr>
          <w:rFonts w:ascii="宋体" w:cs="宋体"/>
          <w:b/>
          <w:color w:val="FF0000"/>
          <w:kern w:val="0"/>
          <w:sz w:val="18"/>
          <w:szCs w:val="18"/>
          <w:lang w:val="zh-CN"/>
        </w:rPr>
      </w:pPr>
      <w:r>
        <w:rPr>
          <w:rFonts w:ascii="宋体" w:cs="宋体" w:hint="eastAsia"/>
          <w:b/>
          <w:noProof/>
          <w:color w:val="FF0000"/>
          <w:kern w:val="0"/>
          <w:sz w:val="18"/>
          <w:szCs w:val="18"/>
        </w:rPr>
        <w:drawing>
          <wp:inline distT="0" distB="0" distL="0" distR="0">
            <wp:extent cx="5274310" cy="694690"/>
            <wp:effectExtent l="1905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510" w:rsidRDefault="00020510" w:rsidP="00020510">
      <w:pPr>
        <w:pStyle w:val="ad"/>
        <w:autoSpaceDE w:val="0"/>
        <w:autoSpaceDN w:val="0"/>
        <w:adjustRightInd w:val="0"/>
        <w:ind w:left="840" w:firstLineChars="0" w:firstLine="0"/>
        <w:jc w:val="left"/>
        <w:rPr>
          <w:rFonts w:ascii="宋体" w:cs="宋体"/>
          <w:b/>
          <w:color w:val="FF0000"/>
          <w:kern w:val="0"/>
          <w:sz w:val="18"/>
          <w:szCs w:val="18"/>
          <w:lang w:val="zh-CN"/>
        </w:rPr>
      </w:pPr>
      <w:r>
        <w:rPr>
          <w:rFonts w:ascii="宋体" w:cs="宋体" w:hint="eastAsia"/>
          <w:b/>
          <w:color w:val="FF0000"/>
          <w:kern w:val="0"/>
          <w:sz w:val="18"/>
          <w:szCs w:val="18"/>
          <w:lang w:val="zh-CN"/>
        </w:rPr>
        <w:t>所以，请用OMMB将基站的配置数据升级到正确的版本。</w:t>
      </w:r>
    </w:p>
    <w:p w:rsidR="005434B6" w:rsidRPr="0029464C" w:rsidRDefault="005434B6" w:rsidP="00D85777">
      <w:pPr>
        <w:pStyle w:val="ad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b/>
          <w:color w:val="FF0000"/>
          <w:kern w:val="0"/>
          <w:sz w:val="18"/>
          <w:szCs w:val="18"/>
          <w:lang w:val="zh-CN"/>
        </w:rPr>
      </w:pPr>
      <w:r w:rsidRPr="0029464C">
        <w:rPr>
          <w:rFonts w:hint="eastAsia"/>
          <w:b/>
          <w:color w:val="FF0000"/>
        </w:rPr>
        <w:t>镜像烧</w:t>
      </w:r>
      <w:proofErr w:type="gramStart"/>
      <w:r w:rsidRPr="0029464C">
        <w:rPr>
          <w:rFonts w:hint="eastAsia"/>
          <w:b/>
          <w:color w:val="FF0000"/>
        </w:rPr>
        <w:t>录功能</w:t>
      </w:r>
      <w:proofErr w:type="gramEnd"/>
      <w:r w:rsidRPr="0029464C">
        <w:rPr>
          <w:rFonts w:hint="eastAsia"/>
          <w:b/>
          <w:color w:val="FF0000"/>
        </w:rPr>
        <w:t>的使用说明和注意事项参见附录</w:t>
      </w:r>
      <w:r w:rsidRPr="0029464C">
        <w:rPr>
          <w:rFonts w:hint="eastAsia"/>
          <w:b/>
          <w:color w:val="FF0000"/>
        </w:rPr>
        <w:t>A</w:t>
      </w:r>
      <w:r>
        <w:rPr>
          <w:rFonts w:hint="eastAsia"/>
          <w:b/>
          <w:color w:val="FF0000"/>
        </w:rPr>
        <w:t>。</w:t>
      </w:r>
    </w:p>
    <w:p w:rsidR="0046332B" w:rsidRDefault="0046332B" w:rsidP="0046332B">
      <w:pPr>
        <w:pStyle w:val="a0"/>
        <w:ind w:left="420" w:firstLine="0"/>
      </w:pPr>
    </w:p>
    <w:p w:rsidR="00146B10" w:rsidRPr="00A747F0" w:rsidRDefault="00146B10" w:rsidP="00146B10">
      <w:pPr>
        <w:pStyle w:val="a0"/>
        <w:ind w:left="840" w:firstLine="0"/>
      </w:pPr>
    </w:p>
    <w:p w:rsidR="00D675D8" w:rsidRPr="000C322E" w:rsidRDefault="00D675D8" w:rsidP="00394586">
      <w:pPr>
        <w:pStyle w:val="a0"/>
        <w:ind w:left="840" w:firstLine="0"/>
      </w:pPr>
    </w:p>
    <w:p w:rsidR="00002071" w:rsidRDefault="00E46D99" w:rsidP="0018217A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2" w:name="_Toc401665493"/>
      <w:r>
        <w:rPr>
          <w:rFonts w:hint="eastAsia"/>
        </w:rPr>
        <w:t>新增需求</w:t>
      </w:r>
      <w:bookmarkEnd w:id="2"/>
    </w:p>
    <w:p w:rsidR="00CC7DF5" w:rsidRDefault="00CC7DF5" w:rsidP="00692E4B">
      <w:pPr>
        <w:pStyle w:val="a0"/>
      </w:pPr>
      <w:r>
        <w:rPr>
          <w:rFonts w:hint="eastAsia"/>
        </w:rPr>
        <w:t>无</w:t>
      </w:r>
    </w:p>
    <w:p w:rsidR="00CC7DF5" w:rsidRDefault="00CC7DF5" w:rsidP="00692E4B">
      <w:pPr>
        <w:pStyle w:val="a0"/>
      </w:pPr>
    </w:p>
    <w:p w:rsidR="00C37C0F" w:rsidRDefault="00C37C0F" w:rsidP="00692E4B">
      <w:pPr>
        <w:pStyle w:val="a0"/>
      </w:pPr>
      <w:r>
        <w:rPr>
          <w:rFonts w:hint="eastAsia"/>
        </w:rPr>
        <w:t>缺陷：</w:t>
      </w:r>
    </w:p>
    <w:p w:rsidR="00692E4B" w:rsidRDefault="00CC3196" w:rsidP="00692E4B">
      <w:pPr>
        <w:pStyle w:val="a0"/>
      </w:pPr>
      <w:r>
        <w:object w:dxaOrig="1539" w:dyaOrig="963">
          <v:shape id="_x0000_i1026" type="#_x0000_t75" style="width:76.75pt;height:48.25pt" o:ole="">
            <v:imagedata r:id="rId12" o:title=""/>
          </v:shape>
          <o:OLEObject Type="Embed" ProgID="Excel.Sheet.12" ShapeID="_x0000_i1026" DrawAspect="Icon" ObjectID="_1475407362" r:id="rId13"/>
        </w:object>
      </w:r>
    </w:p>
    <w:p w:rsidR="00692E4B" w:rsidRPr="00692E4B" w:rsidRDefault="00692E4B" w:rsidP="00692E4B">
      <w:pPr>
        <w:pStyle w:val="a0"/>
      </w:pPr>
    </w:p>
    <w:p w:rsidR="00357086" w:rsidRPr="008D1540" w:rsidRDefault="00357086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3" w:name="_Toc401665494"/>
      <w:r w:rsidRPr="008D1540">
        <w:rPr>
          <w:rFonts w:hint="eastAsia"/>
        </w:rPr>
        <w:t>版本的配套及兼容性说明</w:t>
      </w:r>
      <w:bookmarkEnd w:id="3"/>
    </w:p>
    <w:p w:rsidR="00AF751B" w:rsidRPr="00CF0B24" w:rsidRDefault="003E4210" w:rsidP="00AF751B">
      <w:pPr>
        <w:pStyle w:val="a0"/>
        <w:numPr>
          <w:ilvl w:val="0"/>
          <w:numId w:val="2"/>
        </w:numPr>
      </w:pPr>
      <w:r>
        <w:rPr>
          <w:rFonts w:hint="eastAsia"/>
        </w:rPr>
        <w:t>见版本概述部分</w:t>
      </w:r>
    </w:p>
    <w:p w:rsidR="00AF751B" w:rsidRDefault="00813674" w:rsidP="00907DAE">
      <w:pPr>
        <w:pStyle w:val="a0"/>
        <w:numPr>
          <w:ilvl w:val="0"/>
          <w:numId w:val="2"/>
        </w:numPr>
      </w:pPr>
      <w:r w:rsidRPr="00CF0B24">
        <w:rPr>
          <w:rFonts w:hint="eastAsia"/>
        </w:rPr>
        <w:lastRenderedPageBreak/>
        <w:t>本</w:t>
      </w:r>
      <w:r w:rsidR="00AF751B" w:rsidRPr="00CF0B24">
        <w:rPr>
          <w:rFonts w:hint="eastAsia"/>
        </w:rPr>
        <w:t>版本</w:t>
      </w:r>
      <w:r w:rsidR="009464E0" w:rsidRPr="00CF0B24">
        <w:rPr>
          <w:rFonts w:hint="eastAsia"/>
        </w:rPr>
        <w:t>与其他版本均不兼容</w:t>
      </w:r>
      <w:r w:rsidR="00537898">
        <w:rPr>
          <w:rFonts w:hint="eastAsia"/>
        </w:rPr>
        <w:t>。</w:t>
      </w:r>
    </w:p>
    <w:p w:rsidR="00AD5C90" w:rsidRDefault="00AD5C90" w:rsidP="009D674B">
      <w:pPr>
        <w:pStyle w:val="a0"/>
        <w:ind w:firstLine="0"/>
      </w:pPr>
    </w:p>
    <w:p w:rsidR="00686DA4" w:rsidRDefault="00C16018" w:rsidP="00686DA4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4" w:name="_Toc148854170"/>
      <w:bookmarkStart w:id="5" w:name="_Toc401665495"/>
      <w:r w:rsidRPr="00CF0B24">
        <w:rPr>
          <w:rFonts w:hint="eastAsia"/>
        </w:rPr>
        <w:t>其他需说明问题</w:t>
      </w:r>
      <w:bookmarkEnd w:id="4"/>
      <w:bookmarkEnd w:id="5"/>
    </w:p>
    <w:p w:rsidR="006C7892" w:rsidRPr="006C7892" w:rsidRDefault="006C7892" w:rsidP="006C7892">
      <w:pPr>
        <w:pStyle w:val="a0"/>
      </w:pPr>
    </w:p>
    <w:p w:rsidR="00B37B7B" w:rsidRPr="004B360B" w:rsidRDefault="00B37B7B" w:rsidP="00DD156C">
      <w:pPr>
        <w:pStyle w:val="a0"/>
        <w:numPr>
          <w:ilvl w:val="0"/>
          <w:numId w:val="2"/>
        </w:numPr>
      </w:pPr>
      <w:r w:rsidRPr="004B360B">
        <w:rPr>
          <w:rFonts w:hint="eastAsia"/>
        </w:rPr>
        <w:t>由于</w:t>
      </w:r>
      <w:r w:rsidRPr="004B360B">
        <w:rPr>
          <w:rFonts w:hint="eastAsia"/>
        </w:rPr>
        <w:t>JDK</w:t>
      </w:r>
      <w:r w:rsidRPr="004B360B">
        <w:rPr>
          <w:rFonts w:hint="eastAsia"/>
        </w:rPr>
        <w:t>中定时器的</w:t>
      </w:r>
      <w:r w:rsidRPr="004B360B">
        <w:rPr>
          <w:rFonts w:hint="eastAsia"/>
        </w:rPr>
        <w:t>BUG</w:t>
      </w:r>
      <w:r w:rsidRPr="004B360B">
        <w:rPr>
          <w:rFonts w:hint="eastAsia"/>
        </w:rPr>
        <w:t>，所以不支持系统时间的修改，如果修改了计算机的系统时间，请关闭</w:t>
      </w:r>
      <w:r w:rsidR="00A22CA1" w:rsidRPr="004B360B">
        <w:rPr>
          <w:rFonts w:hint="eastAsia"/>
        </w:rPr>
        <w:t>程序</w:t>
      </w:r>
      <w:r w:rsidRPr="004B360B">
        <w:rPr>
          <w:rFonts w:hint="eastAsia"/>
        </w:rPr>
        <w:t>后重新启动</w:t>
      </w:r>
      <w:r w:rsidR="00C42F34" w:rsidRPr="004B360B">
        <w:rPr>
          <w:rFonts w:hint="eastAsia"/>
        </w:rPr>
        <w:t>，否则的话会导致所有与定时器相关的操作如机架图刷新、链路监测等功能出现异常</w:t>
      </w:r>
      <w:r w:rsidRPr="004B360B">
        <w:rPr>
          <w:rFonts w:hint="eastAsia"/>
        </w:rPr>
        <w:t>。</w:t>
      </w:r>
    </w:p>
    <w:p w:rsidR="0094506C" w:rsidRDefault="008E01C9" w:rsidP="00DD156C">
      <w:pPr>
        <w:pStyle w:val="a0"/>
        <w:numPr>
          <w:ilvl w:val="0"/>
          <w:numId w:val="2"/>
        </w:numPr>
      </w:pPr>
      <w:r>
        <w:rPr>
          <w:rFonts w:hint="eastAsia"/>
        </w:rPr>
        <w:t>由于</w:t>
      </w:r>
      <w:r>
        <w:rPr>
          <w:rFonts w:hint="eastAsia"/>
        </w:rPr>
        <w:t>JDK</w:t>
      </w:r>
      <w:r w:rsidRPr="00816971">
        <w:rPr>
          <w:rFonts w:hint="eastAsia"/>
        </w:rPr>
        <w:t>自身的</w:t>
      </w:r>
      <w:r>
        <w:rPr>
          <w:rFonts w:hint="eastAsia"/>
        </w:rPr>
        <w:t>BUG</w:t>
      </w:r>
      <w:r>
        <w:rPr>
          <w:rFonts w:hint="eastAsia"/>
        </w:rPr>
        <w:t>（</w:t>
      </w:r>
      <w:r>
        <w:rPr>
          <w:rFonts w:hint="eastAsia"/>
        </w:rPr>
        <w:t>SUN</w:t>
      </w:r>
      <w:r>
        <w:rPr>
          <w:rFonts w:hint="eastAsia"/>
        </w:rPr>
        <w:t>网站上</w:t>
      </w:r>
      <w:r>
        <w:rPr>
          <w:rFonts w:hint="eastAsia"/>
        </w:rPr>
        <w:t>BUG</w:t>
      </w:r>
      <w:r>
        <w:rPr>
          <w:rFonts w:hint="eastAsia"/>
        </w:rPr>
        <w:t>编号</w:t>
      </w:r>
      <w:r w:rsidRPr="00816971">
        <w:rPr>
          <w:rFonts w:hint="eastAsia"/>
        </w:rPr>
        <w:t>5047614</w:t>
      </w:r>
      <w:r>
        <w:rPr>
          <w:rFonts w:hint="eastAsia"/>
        </w:rPr>
        <w:t>）</w:t>
      </w:r>
      <w:r w:rsidRPr="00816971">
        <w:rPr>
          <w:rFonts w:hint="eastAsia"/>
        </w:rPr>
        <w:t>，切换任何汉字输入法时</w:t>
      </w:r>
      <w:r>
        <w:rPr>
          <w:rFonts w:hint="eastAsia"/>
        </w:rPr>
        <w:t>会</w:t>
      </w:r>
      <w:r w:rsidRPr="00816971">
        <w:rPr>
          <w:rFonts w:hint="eastAsia"/>
        </w:rPr>
        <w:t>和</w:t>
      </w:r>
      <w:r>
        <w:rPr>
          <w:rFonts w:hint="eastAsia"/>
        </w:rPr>
        <w:t>JDK</w:t>
      </w:r>
      <w:r w:rsidRPr="00816971">
        <w:rPr>
          <w:rFonts w:hint="eastAsia"/>
        </w:rPr>
        <w:t>的</w:t>
      </w:r>
      <w:proofErr w:type="spellStart"/>
      <w:r>
        <w:rPr>
          <w:rFonts w:hint="eastAsia"/>
        </w:rPr>
        <w:t>JT</w:t>
      </w:r>
      <w:r w:rsidRPr="00816971">
        <w:rPr>
          <w:rFonts w:hint="eastAsia"/>
        </w:rPr>
        <w:t>ext</w:t>
      </w:r>
      <w:r>
        <w:rPr>
          <w:rFonts w:hint="eastAsia"/>
        </w:rPr>
        <w:t>F</w:t>
      </w:r>
      <w:r w:rsidRPr="00816971">
        <w:rPr>
          <w:rFonts w:hint="eastAsia"/>
        </w:rPr>
        <w:t>iled</w:t>
      </w:r>
      <w:proofErr w:type="spellEnd"/>
      <w:r w:rsidRPr="00816971">
        <w:rPr>
          <w:rFonts w:hint="eastAsia"/>
        </w:rPr>
        <w:t>这类的</w:t>
      </w:r>
      <w:r>
        <w:rPr>
          <w:rFonts w:hint="eastAsia"/>
        </w:rPr>
        <w:t>编辑框</w:t>
      </w:r>
      <w:r w:rsidRPr="00816971">
        <w:rPr>
          <w:rFonts w:hint="eastAsia"/>
        </w:rPr>
        <w:t>控件输入相冲突，导致</w:t>
      </w:r>
      <w:r>
        <w:rPr>
          <w:rFonts w:hint="eastAsia"/>
        </w:rPr>
        <w:t>J</w:t>
      </w:r>
      <w:r w:rsidRPr="00816971">
        <w:rPr>
          <w:rFonts w:hint="eastAsia"/>
        </w:rPr>
        <w:t>ava</w:t>
      </w:r>
      <w:r w:rsidRPr="00816971">
        <w:rPr>
          <w:rFonts w:hint="eastAsia"/>
        </w:rPr>
        <w:t>程序异常退出</w:t>
      </w:r>
      <w:r>
        <w:rPr>
          <w:rFonts w:hint="eastAsia"/>
        </w:rPr>
        <w:t>。</w:t>
      </w:r>
      <w:r w:rsidRPr="002D5A7C">
        <w:rPr>
          <w:rFonts w:hint="eastAsia"/>
        </w:rPr>
        <w:t>规避办法是</w:t>
      </w:r>
      <w:r>
        <w:rPr>
          <w:rFonts w:hint="eastAsia"/>
        </w:rPr>
        <w:t>在界面上输入字符时，不要在两种不同的中文输入法之间切换。</w:t>
      </w:r>
    </w:p>
    <w:p w:rsidR="00EE1CD5" w:rsidRDefault="00BF6269" w:rsidP="00DD156C">
      <w:pPr>
        <w:pStyle w:val="a0"/>
        <w:numPr>
          <w:ilvl w:val="0"/>
          <w:numId w:val="2"/>
        </w:numPr>
      </w:pPr>
      <w:r>
        <w:rPr>
          <w:rFonts w:hint="eastAsia"/>
        </w:rPr>
        <w:t>只支持</w:t>
      </w:r>
      <w:r>
        <w:rPr>
          <w:rFonts w:hint="eastAsia"/>
        </w:rPr>
        <w:t>windows</w:t>
      </w:r>
      <w:r>
        <w:rPr>
          <w:rFonts w:hint="eastAsia"/>
        </w:rPr>
        <w:t>操作系统</w:t>
      </w:r>
      <w:r w:rsidR="00F86B44">
        <w:rPr>
          <w:rFonts w:hint="eastAsia"/>
        </w:rPr>
        <w:t>\</w:t>
      </w:r>
    </w:p>
    <w:p w:rsidR="00F86B44" w:rsidRDefault="00F86B44" w:rsidP="00F86B44">
      <w:pPr>
        <w:pStyle w:val="a0"/>
        <w:ind w:left="855" w:firstLine="0"/>
      </w:pPr>
    </w:p>
    <w:p w:rsidR="00EE1CD5" w:rsidRPr="004B360B" w:rsidRDefault="005B07F7" w:rsidP="00EE1CD5">
      <w:pPr>
        <w:pStyle w:val="a0"/>
        <w:ind w:left="435" w:firstLine="0"/>
      </w:pPr>
      <w:r>
        <w:rPr>
          <w:rFonts w:hint="eastAsia"/>
        </w:rPr>
        <w:t xml:space="preserve">    </w:t>
      </w:r>
    </w:p>
    <w:p w:rsidR="00A74324" w:rsidRDefault="00A74324" w:rsidP="00A74324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6" w:name="_Toc401665496"/>
      <w:r>
        <w:rPr>
          <w:rFonts w:hint="eastAsia"/>
        </w:rPr>
        <w:t>LMT</w:t>
      </w:r>
      <w:r>
        <w:rPr>
          <w:rFonts w:hint="eastAsia"/>
        </w:rPr>
        <w:t>数据同步校验不通过规避方法</w:t>
      </w:r>
      <w:bookmarkEnd w:id="6"/>
    </w:p>
    <w:p w:rsidR="00A74324" w:rsidRDefault="00A74324" w:rsidP="00A74324">
      <w:pPr>
        <w:ind w:firstLineChars="200" w:firstLine="420"/>
      </w:pPr>
      <w:r>
        <w:rPr>
          <w:rFonts w:hint="eastAsia"/>
        </w:rPr>
        <w:t>在使用单站编辑工具同步下发数据时，可能会出现校验不通过的问题，弹出的对话框如图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1</w:t>
      </w:r>
      <w:r>
        <w:rPr>
          <w:rFonts w:hint="eastAsia"/>
        </w:rPr>
        <w:t>所示。</w:t>
      </w:r>
    </w:p>
    <w:p w:rsidR="00A74324" w:rsidRDefault="00A74324" w:rsidP="00A74324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274310" cy="3955733"/>
            <wp:effectExtent l="19050" t="0" r="254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324" w:rsidRDefault="00A74324" w:rsidP="00A74324">
      <w:pPr>
        <w:jc w:val="center"/>
      </w:pPr>
      <w:r>
        <w:rPr>
          <w:rFonts w:hint="eastAsia"/>
        </w:rPr>
        <w:t>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校验不通过对话框</w:t>
      </w:r>
    </w:p>
    <w:p w:rsidR="00A74324" w:rsidRDefault="00A74324" w:rsidP="00A74324">
      <w:pPr>
        <w:ind w:firstLineChars="200" w:firstLine="420"/>
      </w:pPr>
      <w:r>
        <w:rPr>
          <w:rFonts w:hint="eastAsia"/>
        </w:rPr>
        <w:t>出现这种情况，如果校验不通过项不是刚刚配置的，则是</w:t>
      </w:r>
      <w:r>
        <w:rPr>
          <w:rFonts w:hint="eastAsia"/>
        </w:rPr>
        <w:t>LMT</w:t>
      </w:r>
      <w:r>
        <w:rPr>
          <w:rFonts w:hint="eastAsia"/>
        </w:rPr>
        <w:t>使用</w:t>
      </w:r>
      <w:r>
        <w:rPr>
          <w:rFonts w:hint="eastAsia"/>
        </w:rPr>
        <w:t>OMMB</w:t>
      </w:r>
      <w:r>
        <w:rPr>
          <w:rFonts w:hint="eastAsia"/>
        </w:rPr>
        <w:t>提供的</w:t>
      </w:r>
      <w:r w:rsidRPr="00430C7A">
        <w:t>groovy</w:t>
      </w:r>
      <w:r>
        <w:rPr>
          <w:rFonts w:hint="eastAsia"/>
        </w:rPr>
        <w:t>文件进行数据校验不通过所致，</w:t>
      </w:r>
      <w:r>
        <w:rPr>
          <w:rFonts w:hint="eastAsia"/>
        </w:rPr>
        <w:t>LMT</w:t>
      </w:r>
      <w:r>
        <w:rPr>
          <w:rFonts w:hint="eastAsia"/>
        </w:rPr>
        <w:t>在使用</w:t>
      </w:r>
      <w:r>
        <w:rPr>
          <w:rFonts w:hint="eastAsia"/>
        </w:rPr>
        <w:t>OMMB</w:t>
      </w:r>
      <w:r>
        <w:rPr>
          <w:rFonts w:hint="eastAsia"/>
        </w:rPr>
        <w:t>提供的</w:t>
      </w:r>
      <w:r w:rsidRPr="00430C7A">
        <w:t>groovy</w:t>
      </w:r>
      <w:r>
        <w:rPr>
          <w:rFonts w:hint="eastAsia"/>
        </w:rPr>
        <w:t>文件还有些问题，后续版本解决，下面给出规避方法。</w:t>
      </w:r>
    </w:p>
    <w:p w:rsidR="00A74324" w:rsidRDefault="00A74324" w:rsidP="00D85777">
      <w:pPr>
        <w:pStyle w:val="ad"/>
        <w:numPr>
          <w:ilvl w:val="0"/>
          <w:numId w:val="4"/>
        </w:numPr>
        <w:spacing w:line="360" w:lineRule="atLeast"/>
        <w:ind w:firstLineChars="0"/>
      </w:pPr>
      <w:r>
        <w:rPr>
          <w:rFonts w:hint="eastAsia"/>
        </w:rPr>
        <w:t>同时按下</w:t>
      </w:r>
      <w:proofErr w:type="spellStart"/>
      <w:r>
        <w:rPr>
          <w:rFonts w:hint="eastAsia"/>
        </w:rPr>
        <w:t>Ctrl+Shift+S</w:t>
      </w:r>
      <w:proofErr w:type="spellEnd"/>
      <w:r>
        <w:rPr>
          <w:rFonts w:hint="eastAsia"/>
        </w:rPr>
        <w:t>，弹出</w:t>
      </w:r>
      <w:r>
        <w:rPr>
          <w:rFonts w:hint="eastAsia"/>
        </w:rPr>
        <w:t>Notice</w:t>
      </w:r>
      <w:r>
        <w:rPr>
          <w:rFonts w:hint="eastAsia"/>
        </w:rPr>
        <w:t>对话框，如图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2</w:t>
      </w:r>
      <w:r>
        <w:rPr>
          <w:rFonts w:hint="eastAsia"/>
        </w:rPr>
        <w:t>所示。</w:t>
      </w:r>
    </w:p>
    <w:p w:rsidR="00A74324" w:rsidRDefault="00A74324" w:rsidP="00A7432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333750" cy="1428750"/>
            <wp:effectExtent l="1905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324" w:rsidRDefault="00A74324" w:rsidP="00A74324">
      <w:pPr>
        <w:jc w:val="center"/>
      </w:pPr>
      <w:r>
        <w:rPr>
          <w:rFonts w:hint="eastAsia"/>
        </w:rPr>
        <w:t>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2</w:t>
      </w:r>
      <w:r>
        <w:rPr>
          <w:rFonts w:hint="eastAsia"/>
        </w:rPr>
        <w:t xml:space="preserve"> Notice</w:t>
      </w:r>
      <w:r>
        <w:rPr>
          <w:rFonts w:hint="eastAsia"/>
        </w:rPr>
        <w:t>对话框</w:t>
      </w:r>
    </w:p>
    <w:p w:rsidR="00A74324" w:rsidRDefault="00A74324" w:rsidP="00D85777">
      <w:pPr>
        <w:pStyle w:val="ad"/>
        <w:numPr>
          <w:ilvl w:val="0"/>
          <w:numId w:val="4"/>
        </w:numPr>
        <w:spacing w:line="360" w:lineRule="atLeast"/>
        <w:ind w:firstLineChars="0"/>
      </w:pPr>
      <w:r>
        <w:rPr>
          <w:rFonts w:hint="eastAsia"/>
        </w:rPr>
        <w:t>输入密码：</w:t>
      </w:r>
      <w:r>
        <w:rPr>
          <w:rFonts w:hint="eastAsia"/>
        </w:rPr>
        <w:t>Aa888888</w:t>
      </w:r>
      <w:r>
        <w:rPr>
          <w:rFonts w:hint="eastAsia"/>
        </w:rPr>
        <w:t>，然后单击“确定”按钮，校验结果对话框下方多了一个“忽略”按钮，如图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3</w:t>
      </w:r>
      <w:r>
        <w:rPr>
          <w:rFonts w:hint="eastAsia"/>
        </w:rPr>
        <w:t>所示。</w:t>
      </w:r>
    </w:p>
    <w:p w:rsidR="00A74324" w:rsidRDefault="00A74324" w:rsidP="00A74324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274310" cy="3955733"/>
            <wp:effectExtent l="19050" t="0" r="254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324" w:rsidRDefault="00A74324" w:rsidP="00A74324">
      <w:pPr>
        <w:jc w:val="center"/>
      </w:pPr>
      <w:r>
        <w:rPr>
          <w:rFonts w:hint="eastAsia"/>
        </w:rPr>
        <w:t>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带有忽略的校验结果</w:t>
      </w:r>
    </w:p>
    <w:p w:rsidR="00A74324" w:rsidRPr="00DB672C" w:rsidRDefault="00A74324" w:rsidP="00D85777">
      <w:pPr>
        <w:pStyle w:val="ad"/>
        <w:numPr>
          <w:ilvl w:val="0"/>
          <w:numId w:val="4"/>
        </w:numPr>
        <w:spacing w:line="360" w:lineRule="atLeast"/>
        <w:ind w:firstLineChars="0"/>
      </w:pPr>
      <w:r>
        <w:rPr>
          <w:rFonts w:hint="eastAsia"/>
        </w:rPr>
        <w:t>单击“忽略”按钮即可继续。</w:t>
      </w:r>
    </w:p>
    <w:p w:rsidR="009266AB" w:rsidRDefault="009266AB" w:rsidP="009266AB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7" w:name="_Toc401665497"/>
      <w:r>
        <w:rPr>
          <w:rFonts w:hint="eastAsia"/>
        </w:rPr>
        <w:t>jar</w:t>
      </w:r>
      <w:r>
        <w:rPr>
          <w:rFonts w:hint="eastAsia"/>
        </w:rPr>
        <w:t>文件关联问题</w:t>
      </w:r>
      <w:bookmarkEnd w:id="7"/>
    </w:p>
    <w:p w:rsidR="009266AB" w:rsidRDefault="009266AB" w:rsidP="009266AB">
      <w:pPr>
        <w:ind w:left="420"/>
      </w:pPr>
      <w:r>
        <w:rPr>
          <w:rFonts w:hint="eastAsia"/>
        </w:rPr>
        <w:t>打开</w:t>
      </w:r>
      <w:r>
        <w:rPr>
          <w:rFonts w:hint="eastAsia"/>
        </w:rPr>
        <w:t>windows</w:t>
      </w:r>
      <w:r>
        <w:rPr>
          <w:rFonts w:hint="eastAsia"/>
        </w:rPr>
        <w:t>文件夹菜单上的</w:t>
      </w:r>
      <w:r>
        <w:t>”</w:t>
      </w:r>
      <w:r>
        <w:rPr>
          <w:rFonts w:hint="eastAsia"/>
        </w:rPr>
        <w:t>工具</w:t>
      </w:r>
      <w:r>
        <w:rPr>
          <w:rFonts w:hint="eastAsia"/>
        </w:rPr>
        <w:t>-&gt;</w:t>
      </w:r>
      <w:r>
        <w:rPr>
          <w:rFonts w:hint="eastAsia"/>
        </w:rPr>
        <w:t>文件夹选项</w:t>
      </w:r>
      <w:r>
        <w:t>”</w:t>
      </w:r>
    </w:p>
    <w:p w:rsidR="009266AB" w:rsidRDefault="009266AB" w:rsidP="009266AB">
      <w:pPr>
        <w:ind w:left="420"/>
      </w:pPr>
      <w:r>
        <w:rPr>
          <w:noProof/>
        </w:rPr>
        <w:drawing>
          <wp:inline distT="0" distB="0" distL="0" distR="0">
            <wp:extent cx="5057775" cy="1326515"/>
            <wp:effectExtent l="1905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326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6AB" w:rsidRDefault="009266AB" w:rsidP="009266AB">
      <w:pPr>
        <w:ind w:left="420"/>
      </w:pPr>
    </w:p>
    <w:p w:rsidR="009266AB" w:rsidRDefault="009266AB" w:rsidP="009266AB">
      <w:pPr>
        <w:ind w:left="420"/>
      </w:pPr>
      <w:r>
        <w:rPr>
          <w:rFonts w:hint="eastAsia"/>
        </w:rPr>
        <w:lastRenderedPageBreak/>
        <w:t>如果在“文件类型”页面中没有找到扩展名为</w:t>
      </w:r>
      <w:r>
        <w:t>”</w:t>
      </w:r>
      <w:r>
        <w:rPr>
          <w:rFonts w:hint="eastAsia"/>
        </w:rPr>
        <w:t>JAR</w:t>
      </w:r>
      <w:r>
        <w:t>”</w:t>
      </w:r>
      <w:r>
        <w:rPr>
          <w:rFonts w:hint="eastAsia"/>
        </w:rPr>
        <w:t>的已注册文件类型的话（如果有，也可能关联得有问题，把该关联删除掉，按下面的步骤重新手工添加一下），就需要手工添加一下</w:t>
      </w:r>
    </w:p>
    <w:p w:rsidR="009266AB" w:rsidRDefault="009266AB" w:rsidP="009266AB">
      <w:pPr>
        <w:ind w:left="420"/>
      </w:pPr>
      <w:r>
        <w:rPr>
          <w:noProof/>
        </w:rPr>
        <w:drawing>
          <wp:inline distT="0" distB="0" distL="0" distR="0">
            <wp:extent cx="3676650" cy="4476750"/>
            <wp:effectExtent l="1905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6AB" w:rsidRDefault="009266AB" w:rsidP="009266AB">
      <w:pPr>
        <w:ind w:left="420"/>
      </w:pPr>
    </w:p>
    <w:p w:rsidR="009266AB" w:rsidRDefault="009266AB" w:rsidP="009266AB">
      <w:pPr>
        <w:ind w:left="420"/>
      </w:pPr>
      <w:r>
        <w:rPr>
          <w:rFonts w:hint="eastAsia"/>
        </w:rPr>
        <w:t>步骤：</w:t>
      </w:r>
    </w:p>
    <w:p w:rsidR="009266AB" w:rsidRDefault="009266AB" w:rsidP="009266AB">
      <w:pPr>
        <w:ind w:left="420"/>
      </w:pPr>
      <w:r>
        <w:rPr>
          <w:rFonts w:hint="eastAsia"/>
        </w:rPr>
        <w:t>点击</w:t>
      </w:r>
      <w:r>
        <w:t>”</w:t>
      </w:r>
      <w:r>
        <w:rPr>
          <w:rFonts w:hint="eastAsia"/>
        </w:rPr>
        <w:t>新建</w:t>
      </w:r>
      <w:r>
        <w:t>”</w:t>
      </w:r>
      <w:r>
        <w:rPr>
          <w:rFonts w:hint="eastAsia"/>
        </w:rPr>
        <w:t>按钮，设置扩展名为</w:t>
      </w:r>
      <w:r>
        <w:t>”</w:t>
      </w:r>
      <w:r>
        <w:rPr>
          <w:rFonts w:hint="eastAsia"/>
        </w:rPr>
        <w:t>JAR</w:t>
      </w:r>
      <w:r>
        <w:t>”</w:t>
      </w:r>
      <w:r w:rsidRPr="00B9292A">
        <w:t xml:space="preserve"> </w:t>
      </w:r>
      <w:r>
        <w:rPr>
          <w:rFonts w:hint="eastAsia"/>
        </w:rPr>
        <w:t>，点击</w:t>
      </w:r>
      <w:r>
        <w:t>”</w:t>
      </w:r>
      <w:r>
        <w:rPr>
          <w:rFonts w:hint="eastAsia"/>
        </w:rPr>
        <w:t>高级</w:t>
      </w:r>
      <w:r>
        <w:t>”</w:t>
      </w:r>
      <w:r>
        <w:rPr>
          <w:rFonts w:hint="eastAsia"/>
        </w:rPr>
        <w:t>按钮，选择关联的文件类型为</w:t>
      </w:r>
      <w:r>
        <w:t>”</w:t>
      </w:r>
      <w:r>
        <w:rPr>
          <w:rFonts w:hint="eastAsia"/>
        </w:rPr>
        <w:t>Executable Jar File</w:t>
      </w:r>
      <w:r>
        <w:t>”</w:t>
      </w:r>
      <w:r>
        <w:rPr>
          <w:rFonts w:hint="eastAsia"/>
        </w:rPr>
        <w:t>，点击确定</w:t>
      </w:r>
    </w:p>
    <w:p w:rsidR="009266AB" w:rsidRDefault="009266AB" w:rsidP="009266AB">
      <w:pPr>
        <w:ind w:left="420"/>
      </w:pPr>
      <w:r>
        <w:rPr>
          <w:rFonts w:hint="eastAsia"/>
          <w:noProof/>
        </w:rPr>
        <w:drawing>
          <wp:inline distT="0" distB="0" distL="0" distR="0">
            <wp:extent cx="3484880" cy="1276985"/>
            <wp:effectExtent l="1905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510" w:rsidRPr="00DB672C" w:rsidRDefault="00020510" w:rsidP="00020510">
      <w:pPr>
        <w:spacing w:line="360" w:lineRule="atLeast"/>
        <w:ind w:leftChars="200" w:left="420"/>
      </w:pPr>
    </w:p>
    <w:p w:rsidR="00020510" w:rsidRDefault="00020510" w:rsidP="00020510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8" w:name="_Toc401068799"/>
      <w:bookmarkStart w:id="9" w:name="_Toc401665498"/>
      <w:r>
        <w:rPr>
          <w:rFonts w:hint="eastAsia"/>
        </w:rPr>
        <w:t>win7</w:t>
      </w:r>
      <w:r>
        <w:rPr>
          <w:rFonts w:hint="eastAsia"/>
        </w:rPr>
        <w:t>笔记本下镜像烧</w:t>
      </w:r>
      <w:proofErr w:type="gramStart"/>
      <w:r>
        <w:rPr>
          <w:rFonts w:hint="eastAsia"/>
        </w:rPr>
        <w:t>录失败</w:t>
      </w:r>
      <w:proofErr w:type="gramEnd"/>
      <w:r>
        <w:rPr>
          <w:rFonts w:hint="eastAsia"/>
        </w:rPr>
        <w:t>的问题</w:t>
      </w:r>
      <w:bookmarkEnd w:id="8"/>
      <w:bookmarkEnd w:id="9"/>
    </w:p>
    <w:p w:rsidR="00020510" w:rsidRPr="006539ED" w:rsidRDefault="00020510" w:rsidP="00D85777">
      <w:pPr>
        <w:pStyle w:val="a0"/>
        <w:numPr>
          <w:ilvl w:val="0"/>
          <w:numId w:val="6"/>
        </w:numPr>
        <w:rPr>
          <w:b/>
        </w:rPr>
      </w:pPr>
      <w:r w:rsidRPr="006539ED">
        <w:rPr>
          <w:rFonts w:hint="eastAsia"/>
          <w:b/>
        </w:rPr>
        <w:t>现象：</w:t>
      </w:r>
    </w:p>
    <w:p w:rsidR="00020510" w:rsidRDefault="00020510" w:rsidP="00020510">
      <w:pPr>
        <w:pStyle w:val="a0"/>
      </w:pPr>
      <w:r>
        <w:rPr>
          <w:rFonts w:hint="eastAsia"/>
        </w:rPr>
        <w:t>镜像烧录时提示“</w:t>
      </w:r>
      <w:r w:rsidRPr="002012A4">
        <w:rPr>
          <w:rFonts w:ascii="Courier New" w:hAnsi="Courier New" w:cs="Courier New"/>
          <w:color w:val="2A00FF"/>
          <w:kern w:val="0"/>
          <w:sz w:val="20"/>
        </w:rPr>
        <w:t>正在中断基站在</w:t>
      </w:r>
      <w:r w:rsidRPr="002012A4">
        <w:rPr>
          <w:rFonts w:ascii="Courier New" w:hAnsi="Courier New" w:cs="Courier New"/>
          <w:color w:val="2A00FF"/>
          <w:kern w:val="0"/>
          <w:sz w:val="20"/>
        </w:rPr>
        <w:t>BOOT</w:t>
      </w:r>
      <w:r>
        <w:rPr>
          <w:rFonts w:ascii="Courier New" w:hAnsi="Courier New" w:cs="Courier New" w:hint="eastAsia"/>
          <w:color w:val="2A00FF"/>
          <w:kern w:val="0"/>
          <w:sz w:val="20"/>
        </w:rPr>
        <w:t>”，无法走下去</w:t>
      </w:r>
    </w:p>
    <w:p w:rsidR="00020510" w:rsidRPr="006539ED" w:rsidRDefault="00020510" w:rsidP="00D85777">
      <w:pPr>
        <w:pStyle w:val="ad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b/>
        </w:rPr>
      </w:pPr>
      <w:r w:rsidRPr="006539ED">
        <w:rPr>
          <w:rFonts w:hint="eastAsia"/>
          <w:b/>
        </w:rPr>
        <w:t>原因：</w:t>
      </w:r>
    </w:p>
    <w:p w:rsidR="00020510" w:rsidRDefault="00020510" w:rsidP="00020510">
      <w:pPr>
        <w:autoSpaceDE w:val="0"/>
        <w:autoSpaceDN w:val="0"/>
        <w:adjustRightInd w:val="0"/>
        <w:ind w:leftChars="202" w:left="424"/>
        <w:jc w:val="left"/>
        <w:rPr>
          <w:rFonts w:ascii="宋体" w:cs="宋体"/>
          <w:color w:val="000000"/>
          <w:kern w:val="0"/>
          <w:sz w:val="20"/>
          <w:szCs w:val="20"/>
        </w:rPr>
      </w:pPr>
      <w:r>
        <w:rPr>
          <w:rFonts w:ascii="宋体" w:cs="宋体" w:hint="eastAsia"/>
          <w:color w:val="000000"/>
          <w:kern w:val="0"/>
          <w:sz w:val="20"/>
          <w:szCs w:val="20"/>
        </w:rPr>
        <w:t>由于</w:t>
      </w:r>
      <w:r>
        <w:rPr>
          <w:rFonts w:ascii="宋体" w:cs="宋体"/>
          <w:color w:val="000000"/>
          <w:kern w:val="0"/>
          <w:sz w:val="20"/>
          <w:szCs w:val="20"/>
        </w:rPr>
        <w:t>10220</w:t>
      </w:r>
      <w:r>
        <w:rPr>
          <w:rFonts w:ascii="宋体" w:cs="宋体" w:hint="eastAsia"/>
          <w:color w:val="000000"/>
          <w:kern w:val="0"/>
          <w:sz w:val="20"/>
        </w:rPr>
        <w:t>（及后续）</w:t>
      </w:r>
      <w:r>
        <w:rPr>
          <w:rFonts w:ascii="宋体" w:cs="宋体" w:hint="eastAsia"/>
          <w:color w:val="000000"/>
          <w:kern w:val="0"/>
          <w:sz w:val="20"/>
          <w:szCs w:val="20"/>
        </w:rPr>
        <w:t>版本提升了BOOT的加载速度，</w:t>
      </w:r>
      <w:proofErr w:type="spellStart"/>
      <w:r>
        <w:rPr>
          <w:rFonts w:ascii="宋体" w:cs="宋体"/>
          <w:color w:val="000000"/>
          <w:kern w:val="0"/>
          <w:sz w:val="20"/>
          <w:szCs w:val="20"/>
        </w:rPr>
        <w:t>bs</w:t>
      </w:r>
      <w:proofErr w:type="spellEnd"/>
      <w:r>
        <w:rPr>
          <w:rFonts w:ascii="宋体" w:cs="宋体" w:hint="eastAsia"/>
          <w:color w:val="000000"/>
          <w:kern w:val="0"/>
          <w:sz w:val="20"/>
          <w:szCs w:val="20"/>
        </w:rPr>
        <w:t>读秒阶段，如果检测到</w:t>
      </w:r>
      <w:r>
        <w:rPr>
          <w:rFonts w:ascii="宋体" w:cs="宋体"/>
          <w:color w:val="000000"/>
          <w:kern w:val="0"/>
          <w:sz w:val="20"/>
          <w:szCs w:val="20"/>
        </w:rPr>
        <w:t>debug</w:t>
      </w:r>
      <w:r>
        <w:rPr>
          <w:rFonts w:ascii="宋体" w:cs="宋体" w:hint="eastAsia"/>
          <w:color w:val="000000"/>
          <w:kern w:val="0"/>
          <w:sz w:val="20"/>
          <w:szCs w:val="20"/>
        </w:rPr>
        <w:t>口</w:t>
      </w:r>
      <w:r>
        <w:rPr>
          <w:rFonts w:ascii="宋体" w:cs="宋体"/>
          <w:color w:val="000000"/>
          <w:kern w:val="0"/>
          <w:sz w:val="20"/>
          <w:szCs w:val="20"/>
        </w:rPr>
        <w:t>LINK OK</w:t>
      </w:r>
      <w:r>
        <w:rPr>
          <w:rFonts w:ascii="宋体" w:cs="宋体" w:hint="eastAsia"/>
          <w:color w:val="000000"/>
          <w:kern w:val="0"/>
          <w:sz w:val="20"/>
          <w:szCs w:val="20"/>
        </w:rPr>
        <w:t>，</w:t>
      </w:r>
      <w:r>
        <w:rPr>
          <w:rFonts w:ascii="宋体" w:cs="宋体" w:hint="eastAsia"/>
          <w:color w:val="000000"/>
          <w:kern w:val="0"/>
          <w:sz w:val="20"/>
          <w:szCs w:val="20"/>
        </w:rPr>
        <w:lastRenderedPageBreak/>
        <w:t>就有</w:t>
      </w:r>
      <w:r>
        <w:rPr>
          <w:rFonts w:ascii="宋体" w:cs="宋体"/>
          <w:color w:val="000000"/>
          <w:kern w:val="0"/>
          <w:sz w:val="20"/>
          <w:szCs w:val="20"/>
        </w:rPr>
        <w:t>10s</w:t>
      </w:r>
      <w:r>
        <w:rPr>
          <w:rFonts w:ascii="宋体" w:cs="宋体" w:hint="eastAsia"/>
          <w:color w:val="000000"/>
          <w:kern w:val="0"/>
          <w:sz w:val="20"/>
          <w:szCs w:val="20"/>
        </w:rPr>
        <w:t>的读秒时间；否则，就只有</w:t>
      </w:r>
      <w:r>
        <w:rPr>
          <w:rFonts w:ascii="宋体" w:cs="宋体"/>
          <w:color w:val="000000"/>
          <w:kern w:val="0"/>
          <w:sz w:val="20"/>
          <w:szCs w:val="20"/>
        </w:rPr>
        <w:t>5s</w:t>
      </w:r>
      <w:r>
        <w:rPr>
          <w:rFonts w:ascii="宋体" w:cs="宋体" w:hint="eastAsia"/>
          <w:color w:val="000000"/>
          <w:kern w:val="0"/>
          <w:sz w:val="20"/>
          <w:szCs w:val="20"/>
        </w:rPr>
        <w:t>的读秒时间。</w:t>
      </w:r>
    </w:p>
    <w:p w:rsidR="00020510" w:rsidRDefault="00020510" w:rsidP="00020510">
      <w:pPr>
        <w:autoSpaceDE w:val="0"/>
        <w:autoSpaceDN w:val="0"/>
        <w:adjustRightInd w:val="0"/>
        <w:ind w:leftChars="202" w:left="424"/>
        <w:jc w:val="left"/>
        <w:rPr>
          <w:rFonts w:ascii="宋体" w:cs="宋体"/>
          <w:color w:val="000000"/>
          <w:kern w:val="0"/>
          <w:sz w:val="20"/>
          <w:szCs w:val="20"/>
        </w:rPr>
      </w:pPr>
      <w:r>
        <w:rPr>
          <w:rFonts w:ascii="宋体" w:cs="宋体" w:hint="eastAsia"/>
          <w:color w:val="000000"/>
          <w:kern w:val="0"/>
          <w:sz w:val="20"/>
          <w:szCs w:val="20"/>
        </w:rPr>
        <w:t>网口</w:t>
      </w:r>
      <w:r>
        <w:rPr>
          <w:rFonts w:ascii="宋体" w:cs="宋体"/>
          <w:color w:val="000000"/>
          <w:kern w:val="0"/>
          <w:sz w:val="20"/>
          <w:szCs w:val="20"/>
        </w:rPr>
        <w:t>link</w:t>
      </w:r>
      <w:r>
        <w:rPr>
          <w:rFonts w:ascii="宋体" w:cs="宋体" w:hint="eastAsia"/>
          <w:color w:val="000000"/>
          <w:kern w:val="0"/>
          <w:sz w:val="20"/>
          <w:szCs w:val="20"/>
        </w:rPr>
        <w:t>的时间和应该电脑的网卡有关。</w:t>
      </w:r>
    </w:p>
    <w:p w:rsidR="00020510" w:rsidRDefault="00020510" w:rsidP="00020510">
      <w:pPr>
        <w:autoSpaceDE w:val="0"/>
        <w:autoSpaceDN w:val="0"/>
        <w:adjustRightInd w:val="0"/>
        <w:ind w:leftChars="202" w:left="424"/>
        <w:jc w:val="left"/>
        <w:rPr>
          <w:rFonts w:ascii="宋体" w:cs="宋体"/>
          <w:color w:val="000000"/>
          <w:kern w:val="0"/>
          <w:sz w:val="20"/>
          <w:szCs w:val="20"/>
        </w:rPr>
      </w:pPr>
    </w:p>
    <w:p w:rsidR="00020510" w:rsidRDefault="00020510" w:rsidP="00020510">
      <w:pPr>
        <w:autoSpaceDE w:val="0"/>
        <w:autoSpaceDN w:val="0"/>
        <w:adjustRightInd w:val="0"/>
        <w:ind w:leftChars="202" w:left="424"/>
        <w:jc w:val="left"/>
        <w:rPr>
          <w:rFonts w:ascii="宋体" w:cs="宋体"/>
          <w:color w:val="000000"/>
          <w:kern w:val="0"/>
          <w:sz w:val="20"/>
          <w:szCs w:val="20"/>
        </w:rPr>
      </w:pPr>
      <w:r>
        <w:rPr>
          <w:rFonts w:ascii="宋体" w:cs="宋体" w:hint="eastAsia"/>
          <w:color w:val="000000"/>
          <w:kern w:val="0"/>
          <w:sz w:val="20"/>
          <w:szCs w:val="20"/>
        </w:rPr>
        <w:t>使用实验室台式机连接</w:t>
      </w:r>
      <w:r>
        <w:rPr>
          <w:rFonts w:ascii="宋体" w:cs="宋体"/>
          <w:color w:val="000000"/>
          <w:kern w:val="0"/>
          <w:sz w:val="20"/>
          <w:szCs w:val="20"/>
        </w:rPr>
        <w:t>CC</w:t>
      </w:r>
      <w:r>
        <w:rPr>
          <w:rFonts w:ascii="宋体" w:cs="宋体" w:hint="eastAsia"/>
          <w:color w:val="000000"/>
          <w:kern w:val="0"/>
          <w:sz w:val="20"/>
          <w:szCs w:val="20"/>
        </w:rPr>
        <w:t>单板</w:t>
      </w:r>
      <w:r>
        <w:rPr>
          <w:rFonts w:ascii="宋体" w:cs="宋体"/>
          <w:color w:val="000000"/>
          <w:kern w:val="0"/>
          <w:sz w:val="20"/>
          <w:szCs w:val="20"/>
        </w:rPr>
        <w:t>DEBUG</w:t>
      </w:r>
      <w:r>
        <w:rPr>
          <w:rFonts w:ascii="宋体" w:cs="宋体" w:hint="eastAsia"/>
          <w:color w:val="000000"/>
          <w:kern w:val="0"/>
          <w:sz w:val="20"/>
          <w:szCs w:val="20"/>
        </w:rPr>
        <w:t>网口，测试正常，</w:t>
      </w:r>
      <w:r>
        <w:rPr>
          <w:rFonts w:ascii="宋体" w:cs="宋体"/>
          <w:color w:val="000000"/>
          <w:kern w:val="0"/>
          <w:sz w:val="20"/>
          <w:szCs w:val="20"/>
        </w:rPr>
        <w:t>CC</w:t>
      </w:r>
      <w:r>
        <w:rPr>
          <w:rFonts w:ascii="宋体" w:cs="宋体" w:hint="eastAsia"/>
          <w:color w:val="000000"/>
          <w:kern w:val="0"/>
          <w:sz w:val="20"/>
          <w:szCs w:val="20"/>
        </w:rPr>
        <w:t>板有</w:t>
      </w:r>
      <w:r>
        <w:rPr>
          <w:rFonts w:ascii="宋体" w:cs="宋体"/>
          <w:color w:val="000000"/>
          <w:kern w:val="0"/>
          <w:sz w:val="20"/>
          <w:szCs w:val="20"/>
        </w:rPr>
        <w:t>10s</w:t>
      </w:r>
      <w:r>
        <w:rPr>
          <w:rFonts w:ascii="宋体" w:cs="宋体" w:hint="eastAsia"/>
          <w:color w:val="000000"/>
          <w:kern w:val="0"/>
          <w:sz w:val="20"/>
          <w:szCs w:val="20"/>
        </w:rPr>
        <w:t>读秒时间。</w:t>
      </w:r>
    </w:p>
    <w:p w:rsidR="00020510" w:rsidRDefault="00020510" w:rsidP="00020510">
      <w:pPr>
        <w:autoSpaceDE w:val="0"/>
        <w:autoSpaceDN w:val="0"/>
        <w:adjustRightInd w:val="0"/>
        <w:ind w:leftChars="202" w:left="424"/>
        <w:jc w:val="left"/>
        <w:rPr>
          <w:rFonts w:ascii="宋体" w:cs="宋体"/>
          <w:color w:val="000000"/>
          <w:kern w:val="0"/>
          <w:sz w:val="20"/>
          <w:szCs w:val="20"/>
        </w:rPr>
      </w:pPr>
      <w:r>
        <w:rPr>
          <w:rFonts w:ascii="宋体" w:cs="宋体" w:hint="eastAsia"/>
          <w:color w:val="000000"/>
          <w:kern w:val="0"/>
          <w:sz w:val="20"/>
          <w:szCs w:val="20"/>
        </w:rPr>
        <w:t>但实验室实测了</w:t>
      </w:r>
      <w:r>
        <w:rPr>
          <w:rFonts w:ascii="宋体" w:cs="宋体"/>
          <w:color w:val="000000"/>
          <w:kern w:val="0"/>
          <w:sz w:val="20"/>
          <w:szCs w:val="20"/>
        </w:rPr>
        <w:t>ThinkPad</w:t>
      </w:r>
      <w:r>
        <w:rPr>
          <w:rFonts w:ascii="宋体" w:cs="宋体" w:hint="eastAsia"/>
          <w:color w:val="000000"/>
          <w:kern w:val="0"/>
          <w:sz w:val="20"/>
          <w:szCs w:val="20"/>
        </w:rPr>
        <w:t>和三星的两台笔记本电脑，使用这两台笔记本电脑连接</w:t>
      </w:r>
      <w:r>
        <w:rPr>
          <w:rFonts w:ascii="宋体" w:cs="宋体"/>
          <w:color w:val="000000"/>
          <w:kern w:val="0"/>
          <w:sz w:val="20"/>
          <w:szCs w:val="20"/>
        </w:rPr>
        <w:t>CC</w:t>
      </w:r>
      <w:r>
        <w:rPr>
          <w:rFonts w:ascii="宋体" w:cs="宋体" w:hint="eastAsia"/>
          <w:color w:val="000000"/>
          <w:kern w:val="0"/>
          <w:sz w:val="20"/>
          <w:szCs w:val="20"/>
        </w:rPr>
        <w:t>单板</w:t>
      </w:r>
      <w:r>
        <w:rPr>
          <w:rFonts w:ascii="宋体" w:cs="宋体"/>
          <w:color w:val="000000"/>
          <w:kern w:val="0"/>
          <w:sz w:val="20"/>
          <w:szCs w:val="20"/>
        </w:rPr>
        <w:t>DEBUG</w:t>
      </w:r>
      <w:r>
        <w:rPr>
          <w:rFonts w:ascii="宋体" w:cs="宋体" w:hint="eastAsia"/>
          <w:color w:val="000000"/>
          <w:kern w:val="0"/>
          <w:sz w:val="20"/>
          <w:szCs w:val="20"/>
        </w:rPr>
        <w:t>网口，</w:t>
      </w:r>
      <w:r>
        <w:rPr>
          <w:rFonts w:ascii="宋体" w:cs="宋体"/>
          <w:color w:val="000000"/>
          <w:kern w:val="0"/>
          <w:sz w:val="20"/>
          <w:szCs w:val="20"/>
        </w:rPr>
        <w:t>LINK</w:t>
      </w:r>
      <w:r>
        <w:rPr>
          <w:rFonts w:ascii="宋体" w:cs="宋体" w:hint="eastAsia"/>
          <w:color w:val="000000"/>
          <w:kern w:val="0"/>
          <w:sz w:val="20"/>
          <w:szCs w:val="20"/>
        </w:rPr>
        <w:t>时间比较长。</w:t>
      </w:r>
    </w:p>
    <w:p w:rsidR="00020510" w:rsidRDefault="00020510" w:rsidP="00020510">
      <w:pPr>
        <w:autoSpaceDE w:val="0"/>
        <w:autoSpaceDN w:val="0"/>
        <w:adjustRightInd w:val="0"/>
        <w:ind w:leftChars="202" w:left="424"/>
        <w:jc w:val="left"/>
        <w:rPr>
          <w:rFonts w:ascii="宋体" w:cs="宋体"/>
          <w:color w:val="000000"/>
          <w:kern w:val="0"/>
          <w:sz w:val="20"/>
          <w:szCs w:val="20"/>
        </w:rPr>
      </w:pPr>
      <w:r>
        <w:rPr>
          <w:rFonts w:ascii="宋体" w:cs="宋体"/>
          <w:color w:val="000000"/>
          <w:kern w:val="0"/>
          <w:sz w:val="20"/>
          <w:szCs w:val="20"/>
        </w:rPr>
        <w:t>CC</w:t>
      </w:r>
      <w:r>
        <w:rPr>
          <w:rFonts w:ascii="宋体" w:cs="宋体" w:hint="eastAsia"/>
          <w:color w:val="000000"/>
          <w:kern w:val="0"/>
          <w:sz w:val="20"/>
          <w:szCs w:val="20"/>
        </w:rPr>
        <w:t>单板检测到</w:t>
      </w:r>
      <w:r>
        <w:rPr>
          <w:rFonts w:ascii="宋体" w:cs="宋体"/>
          <w:color w:val="000000"/>
          <w:kern w:val="0"/>
          <w:sz w:val="20"/>
          <w:szCs w:val="20"/>
        </w:rPr>
        <w:t>LINK FAIL</w:t>
      </w:r>
      <w:r>
        <w:rPr>
          <w:rFonts w:ascii="宋体" w:cs="宋体" w:hint="eastAsia"/>
          <w:color w:val="000000"/>
          <w:kern w:val="0"/>
          <w:sz w:val="20"/>
          <w:szCs w:val="20"/>
        </w:rPr>
        <w:t>后只给了</w:t>
      </w:r>
      <w:r>
        <w:rPr>
          <w:rFonts w:ascii="宋体" w:cs="宋体"/>
          <w:color w:val="000000"/>
          <w:kern w:val="0"/>
          <w:sz w:val="20"/>
          <w:szCs w:val="20"/>
        </w:rPr>
        <w:t>5s</w:t>
      </w:r>
      <w:r>
        <w:rPr>
          <w:rFonts w:ascii="宋体" w:cs="宋体" w:hint="eastAsia"/>
          <w:color w:val="000000"/>
          <w:kern w:val="0"/>
          <w:sz w:val="20"/>
          <w:szCs w:val="20"/>
        </w:rPr>
        <w:t>的读秒时间。</w:t>
      </w:r>
    </w:p>
    <w:p w:rsidR="00020510" w:rsidRDefault="00020510" w:rsidP="00020510">
      <w:pPr>
        <w:autoSpaceDE w:val="0"/>
        <w:autoSpaceDN w:val="0"/>
        <w:adjustRightInd w:val="0"/>
        <w:ind w:leftChars="202" w:left="424"/>
        <w:jc w:val="left"/>
        <w:rPr>
          <w:rFonts w:ascii="宋体" w:cs="宋体"/>
          <w:color w:val="000000"/>
          <w:kern w:val="0"/>
          <w:sz w:val="20"/>
          <w:szCs w:val="20"/>
        </w:rPr>
      </w:pPr>
      <w:r>
        <w:rPr>
          <w:rFonts w:ascii="宋体" w:cs="宋体" w:hint="eastAsia"/>
          <w:color w:val="000000"/>
          <w:kern w:val="0"/>
          <w:sz w:val="20"/>
          <w:szCs w:val="20"/>
        </w:rPr>
        <w:t>当电脑可以</w:t>
      </w:r>
      <w:r>
        <w:rPr>
          <w:rFonts w:ascii="宋体" w:cs="宋体"/>
          <w:color w:val="000000"/>
          <w:kern w:val="0"/>
          <w:sz w:val="20"/>
          <w:szCs w:val="20"/>
        </w:rPr>
        <w:t>PING</w:t>
      </w:r>
      <w:r>
        <w:rPr>
          <w:rFonts w:ascii="宋体" w:cs="宋体" w:hint="eastAsia"/>
          <w:color w:val="000000"/>
          <w:kern w:val="0"/>
          <w:sz w:val="20"/>
          <w:szCs w:val="20"/>
        </w:rPr>
        <w:t>通单板时，单板已经过了读秒阶段，</w:t>
      </w:r>
      <w:r>
        <w:rPr>
          <w:rFonts w:ascii="宋体" w:cs="宋体"/>
          <w:color w:val="000000"/>
          <w:kern w:val="0"/>
          <w:sz w:val="20"/>
          <w:szCs w:val="20"/>
        </w:rPr>
        <w:t>LMT</w:t>
      </w:r>
      <w:r>
        <w:rPr>
          <w:rFonts w:ascii="宋体" w:cs="宋体" w:hint="eastAsia"/>
          <w:color w:val="000000"/>
          <w:kern w:val="0"/>
          <w:sz w:val="20"/>
          <w:szCs w:val="20"/>
        </w:rPr>
        <w:t>工具无法</w:t>
      </w:r>
      <w:proofErr w:type="spellStart"/>
      <w:r>
        <w:rPr>
          <w:rFonts w:ascii="宋体" w:cs="宋体"/>
          <w:color w:val="000000"/>
          <w:kern w:val="0"/>
          <w:sz w:val="20"/>
          <w:szCs w:val="20"/>
        </w:rPr>
        <w:t>bs</w:t>
      </w:r>
      <w:proofErr w:type="spellEnd"/>
      <w:r>
        <w:rPr>
          <w:rFonts w:ascii="宋体" w:cs="宋体" w:hint="eastAsia"/>
          <w:color w:val="000000"/>
          <w:kern w:val="0"/>
          <w:sz w:val="20"/>
          <w:szCs w:val="20"/>
        </w:rPr>
        <w:t>住单板。</w:t>
      </w:r>
    </w:p>
    <w:p w:rsidR="00020510" w:rsidRPr="002012A4" w:rsidRDefault="00020510" w:rsidP="00020510">
      <w:pPr>
        <w:pStyle w:val="a0"/>
        <w:ind w:leftChars="202" w:left="424"/>
      </w:pPr>
    </w:p>
    <w:p w:rsidR="00020510" w:rsidRPr="006539ED" w:rsidRDefault="00020510" w:rsidP="00D85777">
      <w:pPr>
        <w:pStyle w:val="a0"/>
        <w:numPr>
          <w:ilvl w:val="0"/>
          <w:numId w:val="6"/>
        </w:numPr>
        <w:rPr>
          <w:b/>
        </w:rPr>
      </w:pPr>
      <w:r w:rsidRPr="006539ED">
        <w:rPr>
          <w:rFonts w:hint="eastAsia"/>
          <w:b/>
        </w:rPr>
        <w:t>规避措施：</w:t>
      </w:r>
    </w:p>
    <w:p w:rsidR="00020510" w:rsidRDefault="00020510" w:rsidP="00020510">
      <w:pPr>
        <w:pStyle w:val="a0"/>
      </w:pPr>
      <w:r>
        <w:rPr>
          <w:rFonts w:hint="eastAsia"/>
        </w:rPr>
        <w:t>需要手工修改网卡设置，将双工模式改为</w:t>
      </w:r>
      <w:r>
        <w:rPr>
          <w:rFonts w:hint="eastAsia"/>
        </w:rPr>
        <w:t>100M</w:t>
      </w:r>
      <w:r>
        <w:rPr>
          <w:rFonts w:hint="eastAsia"/>
        </w:rPr>
        <w:t>全双工，步骤如下：</w:t>
      </w:r>
    </w:p>
    <w:p w:rsidR="00020510" w:rsidRPr="00D213F3" w:rsidRDefault="00020510" w:rsidP="00D85777">
      <w:pPr>
        <w:widowControl/>
        <w:numPr>
          <w:ilvl w:val="0"/>
          <w:numId w:val="5"/>
        </w:numPr>
        <w:wordWrap w:val="0"/>
        <w:spacing w:after="230" w:line="276" w:lineRule="atLeast"/>
        <w:rPr>
          <w:rFonts w:ascii="宋体" w:hAnsi="宋体" w:cs="宋体"/>
          <w:color w:val="333333"/>
          <w:kern w:val="0"/>
          <w:sz w:val="16"/>
          <w:szCs w:val="16"/>
        </w:rPr>
      </w:pPr>
      <w:r w:rsidRPr="00D213F3">
        <w:rPr>
          <w:rFonts w:ascii="宋体" w:hAnsi="宋体" w:cs="宋体"/>
          <w:color w:val="333333"/>
          <w:kern w:val="0"/>
          <w:sz w:val="16"/>
          <w:szCs w:val="16"/>
        </w:rPr>
        <w:t>打开网络和共享中心（开始→控制面板→网络和Internet→网络共享中心）</w:t>
      </w:r>
    </w:p>
    <w:p w:rsidR="00020510" w:rsidRPr="00D213F3" w:rsidRDefault="00020510" w:rsidP="00020510">
      <w:pPr>
        <w:widowControl/>
        <w:wordWrap w:val="0"/>
        <w:spacing w:before="230" w:after="230" w:line="276" w:lineRule="atLeast"/>
        <w:ind w:left="720"/>
        <w:rPr>
          <w:rFonts w:ascii="宋体" w:hAnsi="宋体" w:cs="宋体"/>
          <w:color w:val="333333"/>
          <w:kern w:val="0"/>
          <w:sz w:val="16"/>
          <w:szCs w:val="16"/>
        </w:rPr>
      </w:pPr>
      <w:r>
        <w:rPr>
          <w:rFonts w:ascii="宋体" w:hAnsi="宋体" w:cs="宋体"/>
          <w:noProof/>
          <w:color w:val="333333"/>
          <w:kern w:val="0"/>
          <w:sz w:val="16"/>
          <w:szCs w:val="16"/>
        </w:rPr>
        <w:drawing>
          <wp:inline distT="0" distB="0" distL="0" distR="0">
            <wp:extent cx="4762500" cy="3248025"/>
            <wp:effectExtent l="19050" t="0" r="0" b="0"/>
            <wp:docPr id="9" name="图片 5" descr="http://hiphotos.baidu.com/exp/pic/item/0b14ad19ebc4b74517e60b89cdfc1e178b8215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hiphotos.baidu.com/exp/pic/item/0b14ad19ebc4b74517e60b89cdfc1e178b8215fb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510" w:rsidRDefault="00020510" w:rsidP="00D85777">
      <w:pPr>
        <w:widowControl/>
        <w:numPr>
          <w:ilvl w:val="0"/>
          <w:numId w:val="5"/>
        </w:numPr>
        <w:wordWrap w:val="0"/>
        <w:spacing w:before="230" w:after="230" w:line="276" w:lineRule="atLeast"/>
        <w:rPr>
          <w:rFonts w:ascii="宋体" w:hAnsi="宋体" w:cs="宋体"/>
          <w:color w:val="333333"/>
          <w:kern w:val="0"/>
          <w:sz w:val="16"/>
          <w:szCs w:val="16"/>
        </w:rPr>
      </w:pPr>
      <w:r w:rsidRPr="00D213F3">
        <w:rPr>
          <w:rFonts w:ascii="宋体" w:hAnsi="宋体" w:cs="宋体"/>
          <w:color w:val="333333"/>
          <w:kern w:val="0"/>
          <w:sz w:val="16"/>
          <w:szCs w:val="16"/>
        </w:rPr>
        <w:t>打开网络和共享中心，选择更改适配器；如图：</w:t>
      </w:r>
    </w:p>
    <w:p w:rsidR="00020510" w:rsidRPr="00D213F3" w:rsidRDefault="00020510" w:rsidP="00020510">
      <w:pPr>
        <w:widowControl/>
        <w:wordWrap w:val="0"/>
        <w:spacing w:before="230" w:after="230" w:line="276" w:lineRule="atLeast"/>
        <w:ind w:left="360"/>
        <w:rPr>
          <w:rFonts w:ascii="宋体" w:hAnsi="宋体" w:cs="宋体"/>
          <w:color w:val="333333"/>
          <w:kern w:val="0"/>
          <w:sz w:val="16"/>
          <w:szCs w:val="16"/>
        </w:rPr>
      </w:pPr>
      <w:r>
        <w:rPr>
          <w:rFonts w:ascii="宋体" w:hAnsi="宋体" w:cs="宋体"/>
          <w:noProof/>
          <w:color w:val="333333"/>
          <w:kern w:val="0"/>
          <w:sz w:val="16"/>
          <w:szCs w:val="16"/>
        </w:rPr>
        <w:lastRenderedPageBreak/>
        <w:drawing>
          <wp:inline distT="0" distB="0" distL="0" distR="0">
            <wp:extent cx="4762500" cy="3401695"/>
            <wp:effectExtent l="19050" t="0" r="0" b="0"/>
            <wp:docPr id="6" name="图片 6" descr="http://hiphotos.baidu.com/exp/pic/item/948bcfc8a786c9176d02eea6cb3d70cf3ac757e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hiphotos.baidu.com/exp/pic/item/948bcfc8a786c9176d02eea6cb3d70cf3ac757e8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1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510" w:rsidRDefault="00020510" w:rsidP="00D85777">
      <w:pPr>
        <w:widowControl/>
        <w:numPr>
          <w:ilvl w:val="0"/>
          <w:numId w:val="5"/>
        </w:numPr>
        <w:wordWrap w:val="0"/>
        <w:spacing w:before="230" w:after="230" w:line="276" w:lineRule="atLeast"/>
        <w:rPr>
          <w:rFonts w:ascii="宋体" w:hAnsi="宋体" w:cs="宋体"/>
          <w:color w:val="333333"/>
          <w:kern w:val="0"/>
          <w:sz w:val="16"/>
          <w:szCs w:val="16"/>
        </w:rPr>
      </w:pPr>
      <w:r w:rsidRPr="00D213F3">
        <w:rPr>
          <w:rFonts w:ascii="宋体" w:hAnsi="宋体" w:cs="宋体"/>
          <w:color w:val="333333"/>
          <w:kern w:val="0"/>
          <w:sz w:val="16"/>
          <w:szCs w:val="16"/>
        </w:rPr>
        <w:t>右击本地连接，选择属性。如图</w:t>
      </w:r>
      <w:r>
        <w:rPr>
          <w:rFonts w:ascii="宋体" w:hAnsi="宋体" w:cs="宋体" w:hint="eastAsia"/>
          <w:color w:val="333333"/>
          <w:kern w:val="0"/>
          <w:sz w:val="16"/>
          <w:szCs w:val="16"/>
        </w:rPr>
        <w:t>：</w:t>
      </w:r>
    </w:p>
    <w:p w:rsidR="00020510" w:rsidRPr="00D213F3" w:rsidRDefault="00020510" w:rsidP="00020510">
      <w:pPr>
        <w:widowControl/>
        <w:wordWrap w:val="0"/>
        <w:spacing w:before="230" w:after="230" w:line="276" w:lineRule="atLeast"/>
        <w:ind w:left="360"/>
        <w:rPr>
          <w:rFonts w:ascii="宋体" w:hAnsi="宋体" w:cs="宋体"/>
          <w:color w:val="333333"/>
          <w:kern w:val="0"/>
          <w:sz w:val="16"/>
          <w:szCs w:val="16"/>
        </w:rPr>
      </w:pPr>
      <w:r>
        <w:rPr>
          <w:rFonts w:ascii="宋体" w:hAnsi="宋体" w:cs="宋体"/>
          <w:noProof/>
          <w:color w:val="333333"/>
          <w:kern w:val="0"/>
          <w:sz w:val="16"/>
          <w:szCs w:val="16"/>
        </w:rPr>
        <w:drawing>
          <wp:inline distT="0" distB="0" distL="0" distR="0">
            <wp:extent cx="4762500" cy="3204210"/>
            <wp:effectExtent l="19050" t="0" r="0" b="0"/>
            <wp:docPr id="7" name="图片 7" descr="http://hiphotos.baidu.com/exp/pic/item/f677b1c379310a55e280626bb54543a98326104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hiphotos.baidu.com/exp/pic/item/f677b1c379310a55e280626bb54543a98326104d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510" w:rsidRDefault="00020510" w:rsidP="00D85777">
      <w:pPr>
        <w:widowControl/>
        <w:numPr>
          <w:ilvl w:val="0"/>
          <w:numId w:val="5"/>
        </w:numPr>
        <w:wordWrap w:val="0"/>
        <w:spacing w:before="230" w:after="230" w:line="276" w:lineRule="atLeast"/>
        <w:rPr>
          <w:rFonts w:ascii="宋体" w:hAnsi="宋体" w:cs="宋体"/>
          <w:color w:val="333333"/>
          <w:kern w:val="0"/>
          <w:sz w:val="16"/>
          <w:szCs w:val="16"/>
        </w:rPr>
      </w:pPr>
      <w:r w:rsidRPr="00D213F3">
        <w:rPr>
          <w:rFonts w:ascii="宋体" w:hAnsi="宋体" w:cs="宋体"/>
          <w:color w:val="333333"/>
          <w:kern w:val="0"/>
          <w:sz w:val="16"/>
          <w:szCs w:val="16"/>
        </w:rPr>
        <w:t>继续在打开的属性中选择“配置”如图：</w:t>
      </w:r>
    </w:p>
    <w:p w:rsidR="00020510" w:rsidRPr="00D213F3" w:rsidRDefault="00020510" w:rsidP="00020510">
      <w:pPr>
        <w:widowControl/>
        <w:wordWrap w:val="0"/>
        <w:spacing w:before="230" w:after="230" w:line="276" w:lineRule="atLeast"/>
        <w:ind w:left="360"/>
        <w:rPr>
          <w:rFonts w:ascii="宋体" w:hAnsi="宋体" w:cs="宋体"/>
          <w:color w:val="333333"/>
          <w:kern w:val="0"/>
          <w:sz w:val="16"/>
          <w:szCs w:val="16"/>
        </w:rPr>
      </w:pPr>
      <w:r>
        <w:rPr>
          <w:rFonts w:ascii="宋体" w:hAnsi="宋体" w:cs="宋体"/>
          <w:noProof/>
          <w:color w:val="333333"/>
          <w:kern w:val="0"/>
          <w:sz w:val="16"/>
          <w:szCs w:val="16"/>
        </w:rPr>
        <w:lastRenderedPageBreak/>
        <w:drawing>
          <wp:inline distT="0" distB="0" distL="0" distR="0">
            <wp:extent cx="3943350" cy="4619625"/>
            <wp:effectExtent l="1905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510" w:rsidRPr="006539ED" w:rsidRDefault="00020510" w:rsidP="00D85777">
      <w:pPr>
        <w:widowControl/>
        <w:numPr>
          <w:ilvl w:val="0"/>
          <w:numId w:val="5"/>
        </w:numPr>
        <w:wordWrap w:val="0"/>
        <w:spacing w:before="230" w:after="230" w:line="276" w:lineRule="atLeast"/>
      </w:pPr>
      <w:r w:rsidRPr="00D213F3">
        <w:rPr>
          <w:rFonts w:ascii="宋体" w:hAnsi="宋体" w:cs="宋体"/>
          <w:color w:val="333333"/>
          <w:kern w:val="0"/>
          <w:sz w:val="16"/>
          <w:szCs w:val="16"/>
        </w:rPr>
        <w:t>在选项卡中选择“高级”，在属性（p）中找到</w:t>
      </w:r>
      <w:proofErr w:type="gramStart"/>
      <w:r w:rsidRPr="00D213F3">
        <w:rPr>
          <w:rFonts w:ascii="宋体" w:hAnsi="宋体" w:cs="宋体"/>
          <w:color w:val="333333"/>
          <w:kern w:val="0"/>
          <w:sz w:val="16"/>
          <w:szCs w:val="16"/>
        </w:rPr>
        <w:t>到</w:t>
      </w:r>
      <w:proofErr w:type="gramEnd"/>
      <w:r w:rsidRPr="00D213F3">
        <w:rPr>
          <w:rFonts w:ascii="宋体" w:hAnsi="宋体" w:cs="宋体"/>
          <w:color w:val="333333"/>
          <w:kern w:val="0"/>
          <w:sz w:val="16"/>
          <w:szCs w:val="16"/>
        </w:rPr>
        <w:t>连接速度和双工模式，在“值”的下拉菜单中选择自己需要的连接速度和双工模式，保存退出就可以了。</w:t>
      </w:r>
    </w:p>
    <w:p w:rsidR="00020510" w:rsidRPr="00D213F3" w:rsidRDefault="00020510" w:rsidP="00020510">
      <w:pPr>
        <w:widowControl/>
        <w:wordWrap w:val="0"/>
        <w:spacing w:before="230" w:after="230" w:line="276" w:lineRule="atLeast"/>
        <w:ind w:left="360"/>
      </w:pPr>
      <w:r>
        <w:rPr>
          <w:noProof/>
          <w:color w:val="333333"/>
          <w:sz w:val="16"/>
          <w:szCs w:val="16"/>
        </w:rPr>
        <w:lastRenderedPageBreak/>
        <w:drawing>
          <wp:inline distT="0" distB="0" distL="0" distR="0">
            <wp:extent cx="4057650" cy="4490098"/>
            <wp:effectExtent l="1905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490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510" w:rsidRDefault="00020510" w:rsidP="009266AB">
      <w:pPr>
        <w:pStyle w:val="ad"/>
        <w:spacing w:line="360" w:lineRule="atLeast"/>
        <w:ind w:left="840" w:firstLineChars="0" w:firstLine="0"/>
      </w:pPr>
    </w:p>
    <w:p w:rsidR="00020510" w:rsidRPr="00A747F0" w:rsidRDefault="00020510" w:rsidP="009266AB">
      <w:pPr>
        <w:pStyle w:val="ad"/>
        <w:spacing w:line="360" w:lineRule="atLeast"/>
        <w:ind w:left="840" w:firstLineChars="0" w:firstLine="0"/>
      </w:pPr>
    </w:p>
    <w:p w:rsidR="005434B6" w:rsidRDefault="005434B6" w:rsidP="005434B6">
      <w:pPr>
        <w:pStyle w:val="1"/>
        <w:numPr>
          <w:ilvl w:val="0"/>
          <w:numId w:val="0"/>
        </w:numPr>
      </w:pPr>
      <w:bookmarkStart w:id="10" w:name="_Toc399159887"/>
      <w:bookmarkStart w:id="11" w:name="_Toc401665499"/>
      <w:r>
        <w:rPr>
          <w:rFonts w:hint="eastAsia"/>
        </w:rPr>
        <w:t>附件</w:t>
      </w:r>
      <w:r>
        <w:rPr>
          <w:rFonts w:hint="eastAsia"/>
        </w:rPr>
        <w:t>A</w:t>
      </w:r>
      <w:r>
        <w:rPr>
          <w:rFonts w:hint="eastAsia"/>
        </w:rPr>
        <w:t>：</w:t>
      </w:r>
      <w:r w:rsidRPr="0029464C">
        <w:rPr>
          <w:rFonts w:hint="eastAsia"/>
        </w:rPr>
        <w:t>LMT</w:t>
      </w:r>
      <w:r w:rsidRPr="0029464C">
        <w:rPr>
          <w:rFonts w:hint="eastAsia"/>
        </w:rPr>
        <w:t>镜像烧录升级指导书</w:t>
      </w:r>
      <w:bookmarkEnd w:id="10"/>
      <w:bookmarkEnd w:id="11"/>
    </w:p>
    <w:bookmarkStart w:id="12" w:name="_MON_1472901615"/>
    <w:bookmarkEnd w:id="12"/>
    <w:p w:rsidR="00330B3C" w:rsidRPr="00A74324" w:rsidRDefault="005434B6" w:rsidP="005434B6">
      <w:pPr>
        <w:outlineLvl w:val="3"/>
      </w:pPr>
      <w:r>
        <w:object w:dxaOrig="1539" w:dyaOrig="963">
          <v:shape id="_x0000_i1027" type="#_x0000_t75" style="width:77.45pt;height:48.25pt" o:ole="">
            <v:imagedata r:id="rId25" o:title=""/>
          </v:shape>
          <o:OLEObject Type="Embed" ProgID="Word.Document.12" ShapeID="_x0000_i1027" DrawAspect="Icon" ObjectID="_1475407363" r:id="rId26">
            <o:FieldCodes>\s</o:FieldCodes>
          </o:OLEObject>
        </w:object>
      </w:r>
    </w:p>
    <w:p w:rsidR="00D80D0A" w:rsidRPr="00CF0B24" w:rsidRDefault="00D80D0A" w:rsidP="00D80D0A">
      <w:pPr>
        <w:pStyle w:val="1"/>
        <w:numPr>
          <w:ilvl w:val="0"/>
          <w:numId w:val="0"/>
        </w:numPr>
      </w:pPr>
      <w:bookmarkStart w:id="13" w:name="_Toc189561659"/>
      <w:bookmarkStart w:id="14" w:name="_Toc401665500"/>
      <w:r w:rsidRPr="00CF0B24">
        <w:rPr>
          <w:rFonts w:hint="eastAsia"/>
        </w:rPr>
        <w:t>附录：</w:t>
      </w:r>
      <w:r w:rsidR="003E4210">
        <w:rPr>
          <w:rFonts w:hint="eastAsia"/>
        </w:rPr>
        <w:t>LMT</w:t>
      </w:r>
      <w:r w:rsidR="008326E3">
        <w:rPr>
          <w:rFonts w:hint="eastAsia"/>
        </w:rPr>
        <w:t>_V</w:t>
      </w:r>
      <w:r w:rsidR="0046332B">
        <w:rPr>
          <w:rFonts w:hint="eastAsia"/>
        </w:rPr>
        <w:t>12.13.</w:t>
      </w:r>
      <w:r w:rsidR="005434B6">
        <w:rPr>
          <w:rFonts w:hint="eastAsia"/>
        </w:rPr>
        <w:t>43P01</w:t>
      </w:r>
      <w:r w:rsidR="00723293">
        <w:rPr>
          <w:rFonts w:hint="eastAsia"/>
        </w:rPr>
        <w:t>_2</w:t>
      </w:r>
      <w:r w:rsidRPr="00CF0B24">
        <w:rPr>
          <w:rFonts w:hint="eastAsia"/>
        </w:rPr>
        <w:t>版本修改历史</w:t>
      </w:r>
      <w:bookmarkEnd w:id="13"/>
      <w:bookmarkEnd w:id="14"/>
    </w:p>
    <w:tbl>
      <w:tblPr>
        <w:tblW w:w="8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68"/>
        <w:gridCol w:w="2160"/>
        <w:gridCol w:w="4680"/>
      </w:tblGrid>
      <w:tr w:rsidR="00D80D0A" w:rsidRPr="00CF0B24">
        <w:trPr>
          <w:cantSplit/>
        </w:trPr>
        <w:tc>
          <w:tcPr>
            <w:tcW w:w="1368" w:type="dxa"/>
          </w:tcPr>
          <w:p w:rsidR="00D80D0A" w:rsidRPr="00CF0B24" w:rsidRDefault="00D80D0A" w:rsidP="00134361">
            <w:pPr>
              <w:pStyle w:val="20"/>
              <w:ind w:leftChars="0" w:left="0" w:firstLineChars="0" w:firstLine="0"/>
              <w:jc w:val="center"/>
              <w:rPr>
                <w:b/>
                <w:sz w:val="18"/>
              </w:rPr>
            </w:pPr>
            <w:r w:rsidRPr="00CF0B24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2160" w:type="dxa"/>
          </w:tcPr>
          <w:p w:rsidR="00D80D0A" w:rsidRPr="00CF0B24" w:rsidRDefault="00D80D0A" w:rsidP="00134361">
            <w:pPr>
              <w:pStyle w:val="20"/>
              <w:ind w:leftChars="0" w:left="0" w:firstLineChars="0" w:firstLine="0"/>
              <w:jc w:val="center"/>
              <w:rPr>
                <w:b/>
                <w:sz w:val="18"/>
              </w:rPr>
            </w:pPr>
            <w:r w:rsidRPr="00CF0B24">
              <w:rPr>
                <w:rFonts w:hint="eastAsia"/>
                <w:b/>
                <w:sz w:val="18"/>
              </w:rPr>
              <w:t>版本号</w:t>
            </w:r>
          </w:p>
        </w:tc>
        <w:tc>
          <w:tcPr>
            <w:tcW w:w="4680" w:type="dxa"/>
          </w:tcPr>
          <w:p w:rsidR="00D80D0A" w:rsidRPr="00CF0B24" w:rsidRDefault="00D80D0A" w:rsidP="00134361">
            <w:pPr>
              <w:pStyle w:val="20"/>
              <w:ind w:leftChars="0" w:left="0" w:firstLineChars="0" w:firstLine="0"/>
              <w:jc w:val="center"/>
              <w:rPr>
                <w:b/>
                <w:sz w:val="18"/>
              </w:rPr>
            </w:pPr>
            <w:r w:rsidRPr="00CF0B24">
              <w:rPr>
                <w:rFonts w:hint="eastAsia"/>
                <w:b/>
                <w:sz w:val="18"/>
              </w:rPr>
              <w:t>修订内容</w:t>
            </w:r>
          </w:p>
        </w:tc>
      </w:tr>
      <w:tr w:rsidR="00020510" w:rsidRPr="00CF0B24" w:rsidTr="0092792C">
        <w:trPr>
          <w:cantSplit/>
        </w:trPr>
        <w:tc>
          <w:tcPr>
            <w:tcW w:w="1368" w:type="dxa"/>
          </w:tcPr>
          <w:p w:rsidR="00020510" w:rsidRDefault="00020510" w:rsidP="00CB2E25">
            <w:pPr>
              <w:pStyle w:val="20"/>
              <w:ind w:leftChars="0" w:left="0" w:firstLineChars="0" w:firstLine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2014-10-21</w:t>
            </w:r>
          </w:p>
        </w:tc>
        <w:tc>
          <w:tcPr>
            <w:tcW w:w="2160" w:type="dxa"/>
          </w:tcPr>
          <w:p w:rsidR="00020510" w:rsidRDefault="00020510" w:rsidP="0092792C">
            <w:pPr>
              <w:pStyle w:val="20"/>
              <w:ind w:leftChars="0" w:left="0" w:firstLineChars="0" w:firstLine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12.13.43P01_2</w:t>
            </w:r>
          </w:p>
        </w:tc>
        <w:tc>
          <w:tcPr>
            <w:tcW w:w="4680" w:type="dxa"/>
          </w:tcPr>
          <w:p w:rsidR="00020510" w:rsidRDefault="00020510" w:rsidP="0092792C">
            <w:pPr>
              <w:pStyle w:val="20"/>
              <w:ind w:leftChars="0" w:left="0" w:firstLineChars="0"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重新发布</w:t>
            </w:r>
          </w:p>
        </w:tc>
      </w:tr>
      <w:tr w:rsidR="006150E9" w:rsidRPr="00CF0B24" w:rsidTr="0092792C">
        <w:trPr>
          <w:cantSplit/>
        </w:trPr>
        <w:tc>
          <w:tcPr>
            <w:tcW w:w="1368" w:type="dxa"/>
          </w:tcPr>
          <w:p w:rsidR="006150E9" w:rsidRDefault="006150E9" w:rsidP="00CB2E25">
            <w:pPr>
              <w:pStyle w:val="20"/>
              <w:ind w:leftChars="0" w:left="0" w:firstLineChars="0" w:firstLine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201</w:t>
            </w:r>
            <w:r w:rsidR="00B20FD9">
              <w:rPr>
                <w:rFonts w:hint="eastAsia"/>
                <w:sz w:val="18"/>
              </w:rPr>
              <w:t>4</w:t>
            </w:r>
            <w:r>
              <w:rPr>
                <w:rFonts w:hint="eastAsia"/>
                <w:sz w:val="18"/>
              </w:rPr>
              <w:t>-</w:t>
            </w:r>
            <w:r w:rsidR="00CB2E25">
              <w:rPr>
                <w:rFonts w:hint="eastAsia"/>
                <w:sz w:val="18"/>
              </w:rPr>
              <w:t>9</w:t>
            </w:r>
            <w:r>
              <w:rPr>
                <w:rFonts w:hint="eastAsia"/>
                <w:sz w:val="18"/>
              </w:rPr>
              <w:t>-</w:t>
            </w:r>
            <w:r w:rsidR="00CB2E25">
              <w:rPr>
                <w:rFonts w:hint="eastAsia"/>
                <w:sz w:val="18"/>
              </w:rPr>
              <w:t>26</w:t>
            </w:r>
          </w:p>
        </w:tc>
        <w:tc>
          <w:tcPr>
            <w:tcW w:w="2160" w:type="dxa"/>
          </w:tcPr>
          <w:p w:rsidR="006150E9" w:rsidRPr="00E92531" w:rsidRDefault="0046332B" w:rsidP="0092792C">
            <w:pPr>
              <w:pStyle w:val="20"/>
              <w:ind w:leftChars="0" w:left="0" w:firstLineChars="0" w:firstLine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12.13.</w:t>
            </w:r>
            <w:r w:rsidR="005434B6">
              <w:rPr>
                <w:rFonts w:hint="eastAsia"/>
                <w:sz w:val="18"/>
              </w:rPr>
              <w:t>43P01</w:t>
            </w:r>
          </w:p>
        </w:tc>
        <w:tc>
          <w:tcPr>
            <w:tcW w:w="4680" w:type="dxa"/>
          </w:tcPr>
          <w:p w:rsidR="006150E9" w:rsidRDefault="006150E9" w:rsidP="0092792C">
            <w:pPr>
              <w:pStyle w:val="20"/>
              <w:ind w:leftChars="0" w:left="0" w:firstLineChars="0"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版本发布</w:t>
            </w:r>
          </w:p>
        </w:tc>
      </w:tr>
      <w:tr w:rsidR="00435EAC" w:rsidRPr="00CF0B24" w:rsidTr="0097175A">
        <w:trPr>
          <w:cantSplit/>
        </w:trPr>
        <w:tc>
          <w:tcPr>
            <w:tcW w:w="1368" w:type="dxa"/>
          </w:tcPr>
          <w:p w:rsidR="00435EAC" w:rsidRDefault="00435EAC" w:rsidP="003C3201">
            <w:pPr>
              <w:pStyle w:val="20"/>
              <w:ind w:leftChars="0" w:left="0" w:firstLineChars="0" w:firstLine="0"/>
              <w:jc w:val="center"/>
              <w:rPr>
                <w:sz w:val="18"/>
              </w:rPr>
            </w:pPr>
          </w:p>
        </w:tc>
        <w:tc>
          <w:tcPr>
            <w:tcW w:w="2160" w:type="dxa"/>
          </w:tcPr>
          <w:p w:rsidR="00435EAC" w:rsidRPr="00E92531" w:rsidRDefault="00435EAC" w:rsidP="006150E9">
            <w:pPr>
              <w:pStyle w:val="20"/>
              <w:ind w:leftChars="0" w:left="0" w:firstLineChars="0" w:firstLine="0"/>
              <w:jc w:val="center"/>
              <w:rPr>
                <w:sz w:val="18"/>
              </w:rPr>
            </w:pPr>
          </w:p>
        </w:tc>
        <w:tc>
          <w:tcPr>
            <w:tcW w:w="4680" w:type="dxa"/>
          </w:tcPr>
          <w:p w:rsidR="00435EAC" w:rsidRDefault="00435EAC" w:rsidP="0097175A">
            <w:pPr>
              <w:pStyle w:val="20"/>
              <w:ind w:leftChars="0" w:left="0" w:firstLineChars="0" w:firstLine="0"/>
              <w:rPr>
                <w:sz w:val="18"/>
              </w:rPr>
            </w:pPr>
          </w:p>
        </w:tc>
      </w:tr>
      <w:tr w:rsidR="00BD7A3F" w:rsidRPr="00CF0B24">
        <w:trPr>
          <w:cantSplit/>
        </w:trPr>
        <w:tc>
          <w:tcPr>
            <w:tcW w:w="1368" w:type="dxa"/>
          </w:tcPr>
          <w:p w:rsidR="00BD7A3F" w:rsidRDefault="00BD7A3F" w:rsidP="00E76B17">
            <w:pPr>
              <w:pStyle w:val="20"/>
              <w:ind w:leftChars="0" w:left="0" w:firstLineChars="0" w:firstLine="0"/>
              <w:jc w:val="center"/>
              <w:rPr>
                <w:sz w:val="18"/>
              </w:rPr>
            </w:pPr>
          </w:p>
        </w:tc>
        <w:tc>
          <w:tcPr>
            <w:tcW w:w="2160" w:type="dxa"/>
          </w:tcPr>
          <w:p w:rsidR="00BD7A3F" w:rsidRDefault="00BD7A3F" w:rsidP="00E76B17">
            <w:pPr>
              <w:pStyle w:val="20"/>
              <w:ind w:leftChars="0" w:left="0" w:firstLineChars="0" w:firstLine="0"/>
              <w:jc w:val="center"/>
              <w:rPr>
                <w:sz w:val="18"/>
              </w:rPr>
            </w:pPr>
          </w:p>
        </w:tc>
        <w:tc>
          <w:tcPr>
            <w:tcW w:w="4680" w:type="dxa"/>
          </w:tcPr>
          <w:p w:rsidR="00BD7A3F" w:rsidRDefault="00BD7A3F" w:rsidP="00E76B17">
            <w:pPr>
              <w:pStyle w:val="20"/>
              <w:ind w:leftChars="0" w:left="0" w:firstLineChars="0" w:firstLine="0"/>
              <w:rPr>
                <w:sz w:val="18"/>
              </w:rPr>
            </w:pPr>
          </w:p>
        </w:tc>
      </w:tr>
    </w:tbl>
    <w:p w:rsidR="00357086" w:rsidRPr="00CF0B24" w:rsidRDefault="00DB146A" w:rsidP="00F94777">
      <w:pPr>
        <w:pStyle w:val="a0"/>
        <w:ind w:firstLine="0"/>
        <w:rPr>
          <w:szCs w:val="21"/>
        </w:rPr>
      </w:pPr>
      <w:r w:rsidRPr="00DB146A">
        <w:rPr>
          <w:noProof/>
        </w:rPr>
        <w:pict>
          <v:line id="_x0000_s1026" style="position:absolute;left:0;text-align:left;z-index:251657728;mso-position-horizontal-relative:text;mso-position-vertical-relative:text" from="171pt,12.7pt" to="279pt,12.7pt" strokeweight="1.25pt"/>
        </w:pict>
      </w:r>
    </w:p>
    <w:sectPr w:rsidR="00357086" w:rsidRPr="00CF0B24" w:rsidSect="00753619">
      <w:headerReference w:type="default" r:id="rId27"/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24FF" w:rsidRDefault="006824FF">
      <w:r>
        <w:separator/>
      </w:r>
    </w:p>
  </w:endnote>
  <w:endnote w:type="continuationSeparator" w:id="0">
    <w:p w:rsidR="006824FF" w:rsidRDefault="006824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6C1D" w:rsidRDefault="00416C1D">
    <w:pPr>
      <w:pStyle w:val="a5"/>
    </w:pPr>
    <w:r>
      <w:rPr>
        <w:rFonts w:ascii="宋体" w:hAnsi="宋体" w:hint="eastAsia"/>
        <w:sz w:val="21"/>
        <w:szCs w:val="21"/>
      </w:rPr>
      <w:t>本文中的所有信息均为中兴通讯股份有限公司内部信息，不得向外传播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24FF" w:rsidRDefault="006824FF">
      <w:r>
        <w:separator/>
      </w:r>
    </w:p>
  </w:footnote>
  <w:footnote w:type="continuationSeparator" w:id="0">
    <w:p w:rsidR="006824FF" w:rsidRDefault="006824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6C1D" w:rsidRDefault="00DB146A">
    <w:pPr>
      <w:pStyle w:val="a4"/>
      <w:jc w:val="both"/>
      <w:rPr>
        <w:sz w:val="21"/>
        <w:szCs w:val="21"/>
      </w:rPr>
    </w:pPr>
    <w:r w:rsidRPr="00DB146A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49" type="#_x0000_t136" style="position:absolute;left:0;text-align:left;margin-left:0;margin-top:0;width:520.4pt;height:65.05pt;rotation:315;z-index:-251658752;mso-position-horizontal:center;mso-position-horizontal-relative:margin;mso-position-vertical:center;mso-position-vertical-relative:margin" o:allowincell="f" fillcolor="#ddd" stroked="f">
          <v:fill opacity=".5"/>
          <v:textpath style="font-family:&quot;宋体&quot;;font-size:1pt" string="ZTE Confidential"/>
          <w10:wrap anchorx="margin" anchory="margin"/>
        </v:shape>
      </w:pict>
    </w:r>
    <w:r w:rsidR="00457792">
      <w:rPr>
        <w:noProof/>
      </w:rPr>
      <w:drawing>
        <wp:inline distT="0" distB="0" distL="0" distR="0">
          <wp:extent cx="810895" cy="241300"/>
          <wp:effectExtent l="19050" t="0" r="0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895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416C1D">
      <w:rPr>
        <w:rFonts w:hint="eastAsia"/>
        <w:sz w:val="24"/>
        <w:szCs w:val="24"/>
      </w:rPr>
      <w:t xml:space="preserve">     </w:t>
    </w:r>
    <w:r w:rsidR="00416C1D">
      <w:rPr>
        <w:rFonts w:hint="eastAsia"/>
        <w:b/>
        <w:sz w:val="24"/>
        <w:szCs w:val="24"/>
      </w:rPr>
      <w:t xml:space="preserve">        </w:t>
    </w:r>
    <w:r w:rsidR="00416C1D">
      <w:rPr>
        <w:rFonts w:ascii="仿宋_GB2312" w:eastAsia="仿宋_GB2312" w:hint="eastAsia"/>
        <w:sz w:val="24"/>
        <w:szCs w:val="24"/>
      </w:rPr>
      <w:t xml:space="preserve">                             </w:t>
    </w:r>
    <w:r w:rsidR="00416C1D">
      <w:rPr>
        <w:rFonts w:hint="eastAsia"/>
        <w:b/>
        <w:sz w:val="24"/>
        <w:szCs w:val="24"/>
      </w:rPr>
      <w:t xml:space="preserve">      </w:t>
    </w:r>
    <w:r w:rsidR="00416C1D">
      <w:rPr>
        <w:rFonts w:ascii="黑体" w:eastAsia="黑体" w:hint="eastAsia"/>
        <w:b/>
        <w:sz w:val="24"/>
        <w:szCs w:val="24"/>
      </w:rPr>
      <w:t>秘密▲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E3877"/>
    <w:multiLevelType w:val="multilevel"/>
    <w:tmpl w:val="5E3EFD88"/>
    <w:lvl w:ilvl="0">
      <w:start w:val="1"/>
      <w:numFmt w:val="decimal"/>
      <w:pStyle w:val="1"/>
      <w:lvlText w:val="%1"/>
      <w:lvlJc w:val="left"/>
      <w:pPr>
        <w:tabs>
          <w:tab w:val="num" w:pos="4500"/>
        </w:tabs>
        <w:ind w:left="450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53802483"/>
    <w:multiLevelType w:val="hybridMultilevel"/>
    <w:tmpl w:val="ED2C6320"/>
    <w:lvl w:ilvl="0" w:tplc="04090005">
      <w:start w:val="1"/>
      <w:numFmt w:val="bullet"/>
      <w:lvlText w:val="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">
    <w:nsid w:val="543700CD"/>
    <w:multiLevelType w:val="multilevel"/>
    <w:tmpl w:val="A91C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FC56BC"/>
    <w:multiLevelType w:val="hybridMultilevel"/>
    <w:tmpl w:val="7AB4AD2E"/>
    <w:lvl w:ilvl="0" w:tplc="14D0B14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8BD608F"/>
    <w:multiLevelType w:val="hybridMultilevel"/>
    <w:tmpl w:val="199490A6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B351690"/>
    <w:multiLevelType w:val="hybridMultilevel"/>
    <w:tmpl w:val="678E3F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173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51CE"/>
    <w:rsid w:val="0000189F"/>
    <w:rsid w:val="00001915"/>
    <w:rsid w:val="00002071"/>
    <w:rsid w:val="00002673"/>
    <w:rsid w:val="00003B38"/>
    <w:rsid w:val="00004252"/>
    <w:rsid w:val="00005BD5"/>
    <w:rsid w:val="00005EAC"/>
    <w:rsid w:val="00006C12"/>
    <w:rsid w:val="000075BF"/>
    <w:rsid w:val="000078AB"/>
    <w:rsid w:val="0001169A"/>
    <w:rsid w:val="0001368B"/>
    <w:rsid w:val="00013BCC"/>
    <w:rsid w:val="000151E3"/>
    <w:rsid w:val="00020510"/>
    <w:rsid w:val="0002728A"/>
    <w:rsid w:val="000308BB"/>
    <w:rsid w:val="00031F74"/>
    <w:rsid w:val="00032CD9"/>
    <w:rsid w:val="000331D4"/>
    <w:rsid w:val="00033E64"/>
    <w:rsid w:val="00034112"/>
    <w:rsid w:val="000343EA"/>
    <w:rsid w:val="00035950"/>
    <w:rsid w:val="000420A5"/>
    <w:rsid w:val="00042B72"/>
    <w:rsid w:val="00045750"/>
    <w:rsid w:val="000469B5"/>
    <w:rsid w:val="00047102"/>
    <w:rsid w:val="00047C0C"/>
    <w:rsid w:val="00050CC9"/>
    <w:rsid w:val="000510A4"/>
    <w:rsid w:val="0005221C"/>
    <w:rsid w:val="0005318C"/>
    <w:rsid w:val="0005543E"/>
    <w:rsid w:val="000554BD"/>
    <w:rsid w:val="00057C2D"/>
    <w:rsid w:val="000626C3"/>
    <w:rsid w:val="000627C2"/>
    <w:rsid w:val="00066CE7"/>
    <w:rsid w:val="00066CEC"/>
    <w:rsid w:val="0006730D"/>
    <w:rsid w:val="000701A2"/>
    <w:rsid w:val="00071217"/>
    <w:rsid w:val="000738ED"/>
    <w:rsid w:val="00081311"/>
    <w:rsid w:val="00083A2E"/>
    <w:rsid w:val="00084C1C"/>
    <w:rsid w:val="00084E75"/>
    <w:rsid w:val="00085B78"/>
    <w:rsid w:val="00085C27"/>
    <w:rsid w:val="00086B9B"/>
    <w:rsid w:val="00086D71"/>
    <w:rsid w:val="00090926"/>
    <w:rsid w:val="0009354F"/>
    <w:rsid w:val="00094623"/>
    <w:rsid w:val="00096361"/>
    <w:rsid w:val="000979A1"/>
    <w:rsid w:val="000A0A9F"/>
    <w:rsid w:val="000A0F9F"/>
    <w:rsid w:val="000A119B"/>
    <w:rsid w:val="000A1E03"/>
    <w:rsid w:val="000A25D5"/>
    <w:rsid w:val="000A4611"/>
    <w:rsid w:val="000A7055"/>
    <w:rsid w:val="000A7119"/>
    <w:rsid w:val="000A7F3B"/>
    <w:rsid w:val="000B079B"/>
    <w:rsid w:val="000B1CB1"/>
    <w:rsid w:val="000B34B9"/>
    <w:rsid w:val="000B3681"/>
    <w:rsid w:val="000B41BD"/>
    <w:rsid w:val="000B5433"/>
    <w:rsid w:val="000B5BDE"/>
    <w:rsid w:val="000C0AED"/>
    <w:rsid w:val="000C0C86"/>
    <w:rsid w:val="000C20C2"/>
    <w:rsid w:val="000C21CC"/>
    <w:rsid w:val="000C2297"/>
    <w:rsid w:val="000C297A"/>
    <w:rsid w:val="000C322E"/>
    <w:rsid w:val="000C41FB"/>
    <w:rsid w:val="000C5205"/>
    <w:rsid w:val="000C6CBF"/>
    <w:rsid w:val="000D001D"/>
    <w:rsid w:val="000D0AAC"/>
    <w:rsid w:val="000D0BC4"/>
    <w:rsid w:val="000D13BF"/>
    <w:rsid w:val="000D1E02"/>
    <w:rsid w:val="000D1E5D"/>
    <w:rsid w:val="000D2D5F"/>
    <w:rsid w:val="000D2F0A"/>
    <w:rsid w:val="000D307B"/>
    <w:rsid w:val="000D3920"/>
    <w:rsid w:val="000E0E4B"/>
    <w:rsid w:val="000E1420"/>
    <w:rsid w:val="000E23A6"/>
    <w:rsid w:val="000E2796"/>
    <w:rsid w:val="000E4366"/>
    <w:rsid w:val="000E7349"/>
    <w:rsid w:val="000F21C0"/>
    <w:rsid w:val="000F64BE"/>
    <w:rsid w:val="000F6681"/>
    <w:rsid w:val="000F796A"/>
    <w:rsid w:val="001002A5"/>
    <w:rsid w:val="00101456"/>
    <w:rsid w:val="00106DE5"/>
    <w:rsid w:val="0011033D"/>
    <w:rsid w:val="00110D41"/>
    <w:rsid w:val="001122A6"/>
    <w:rsid w:val="001124A9"/>
    <w:rsid w:val="00114A42"/>
    <w:rsid w:val="0011543B"/>
    <w:rsid w:val="00120BB8"/>
    <w:rsid w:val="00121A0E"/>
    <w:rsid w:val="00122E3B"/>
    <w:rsid w:val="00122FA3"/>
    <w:rsid w:val="0012396D"/>
    <w:rsid w:val="00125C23"/>
    <w:rsid w:val="00126486"/>
    <w:rsid w:val="00126859"/>
    <w:rsid w:val="001321DC"/>
    <w:rsid w:val="0013351A"/>
    <w:rsid w:val="001339FC"/>
    <w:rsid w:val="00134361"/>
    <w:rsid w:val="00134C03"/>
    <w:rsid w:val="00135D11"/>
    <w:rsid w:val="00136459"/>
    <w:rsid w:val="00137458"/>
    <w:rsid w:val="00140703"/>
    <w:rsid w:val="00141F2B"/>
    <w:rsid w:val="0014249C"/>
    <w:rsid w:val="0014270E"/>
    <w:rsid w:val="001427D9"/>
    <w:rsid w:val="001445BF"/>
    <w:rsid w:val="00145066"/>
    <w:rsid w:val="00145A1D"/>
    <w:rsid w:val="00146B10"/>
    <w:rsid w:val="001506BE"/>
    <w:rsid w:val="00150E88"/>
    <w:rsid w:val="00151842"/>
    <w:rsid w:val="00151CC0"/>
    <w:rsid w:val="00152246"/>
    <w:rsid w:val="0015282D"/>
    <w:rsid w:val="001531C9"/>
    <w:rsid w:val="001540A8"/>
    <w:rsid w:val="001560C3"/>
    <w:rsid w:val="00156EF3"/>
    <w:rsid w:val="00160D9B"/>
    <w:rsid w:val="00161A99"/>
    <w:rsid w:val="00162A11"/>
    <w:rsid w:val="00163ACD"/>
    <w:rsid w:val="001645C6"/>
    <w:rsid w:val="001661D8"/>
    <w:rsid w:val="00166B10"/>
    <w:rsid w:val="00167576"/>
    <w:rsid w:val="0016765C"/>
    <w:rsid w:val="0016777E"/>
    <w:rsid w:val="001679C8"/>
    <w:rsid w:val="0017008C"/>
    <w:rsid w:val="00170622"/>
    <w:rsid w:val="0017074E"/>
    <w:rsid w:val="00171076"/>
    <w:rsid w:val="00171E23"/>
    <w:rsid w:val="001734F2"/>
    <w:rsid w:val="001744CD"/>
    <w:rsid w:val="00176BE2"/>
    <w:rsid w:val="00176DEE"/>
    <w:rsid w:val="00181A31"/>
    <w:rsid w:val="0018217A"/>
    <w:rsid w:val="001831AE"/>
    <w:rsid w:val="001833C3"/>
    <w:rsid w:val="0018501B"/>
    <w:rsid w:val="00185468"/>
    <w:rsid w:val="00185835"/>
    <w:rsid w:val="0018585F"/>
    <w:rsid w:val="0018621C"/>
    <w:rsid w:val="0018661A"/>
    <w:rsid w:val="001873CD"/>
    <w:rsid w:val="00187B4A"/>
    <w:rsid w:val="00190C74"/>
    <w:rsid w:val="0019235C"/>
    <w:rsid w:val="001925BB"/>
    <w:rsid w:val="001930F4"/>
    <w:rsid w:val="00193D51"/>
    <w:rsid w:val="0019542E"/>
    <w:rsid w:val="00196050"/>
    <w:rsid w:val="00196BAF"/>
    <w:rsid w:val="001975D0"/>
    <w:rsid w:val="001A0A0A"/>
    <w:rsid w:val="001A2736"/>
    <w:rsid w:val="001A5150"/>
    <w:rsid w:val="001A66AB"/>
    <w:rsid w:val="001A7A57"/>
    <w:rsid w:val="001B0E97"/>
    <w:rsid w:val="001B24AE"/>
    <w:rsid w:val="001B3987"/>
    <w:rsid w:val="001B43F7"/>
    <w:rsid w:val="001B5E3C"/>
    <w:rsid w:val="001C0A60"/>
    <w:rsid w:val="001C1A75"/>
    <w:rsid w:val="001C1D2C"/>
    <w:rsid w:val="001C1F8F"/>
    <w:rsid w:val="001C2EB5"/>
    <w:rsid w:val="001C31C9"/>
    <w:rsid w:val="001C3CF9"/>
    <w:rsid w:val="001C3DFF"/>
    <w:rsid w:val="001C4256"/>
    <w:rsid w:val="001C476E"/>
    <w:rsid w:val="001C74EC"/>
    <w:rsid w:val="001D0FDA"/>
    <w:rsid w:val="001D1157"/>
    <w:rsid w:val="001D6786"/>
    <w:rsid w:val="001D69E7"/>
    <w:rsid w:val="001D7564"/>
    <w:rsid w:val="001E09D2"/>
    <w:rsid w:val="001E0E2F"/>
    <w:rsid w:val="001E1CAF"/>
    <w:rsid w:val="001E2ACB"/>
    <w:rsid w:val="001E30C3"/>
    <w:rsid w:val="001E516B"/>
    <w:rsid w:val="001E51C8"/>
    <w:rsid w:val="001E51D5"/>
    <w:rsid w:val="001E637B"/>
    <w:rsid w:val="001F0168"/>
    <w:rsid w:val="001F1288"/>
    <w:rsid w:val="001F2D11"/>
    <w:rsid w:val="001F6EFA"/>
    <w:rsid w:val="00202C2F"/>
    <w:rsid w:val="00204D6B"/>
    <w:rsid w:val="00206217"/>
    <w:rsid w:val="002065CD"/>
    <w:rsid w:val="002076F2"/>
    <w:rsid w:val="002108FE"/>
    <w:rsid w:val="00211769"/>
    <w:rsid w:val="002117C4"/>
    <w:rsid w:val="00211CAB"/>
    <w:rsid w:val="00212C63"/>
    <w:rsid w:val="002133ED"/>
    <w:rsid w:val="002137C0"/>
    <w:rsid w:val="002168B5"/>
    <w:rsid w:val="002171BF"/>
    <w:rsid w:val="002208CD"/>
    <w:rsid w:val="002212E3"/>
    <w:rsid w:val="00222DD7"/>
    <w:rsid w:val="002268F2"/>
    <w:rsid w:val="00226F1F"/>
    <w:rsid w:val="00231072"/>
    <w:rsid w:val="002323BF"/>
    <w:rsid w:val="00235C95"/>
    <w:rsid w:val="002368F2"/>
    <w:rsid w:val="00237306"/>
    <w:rsid w:val="00237B3D"/>
    <w:rsid w:val="00237EAB"/>
    <w:rsid w:val="00242003"/>
    <w:rsid w:val="00242680"/>
    <w:rsid w:val="00243901"/>
    <w:rsid w:val="00247139"/>
    <w:rsid w:val="00247771"/>
    <w:rsid w:val="00251047"/>
    <w:rsid w:val="00253202"/>
    <w:rsid w:val="002538D3"/>
    <w:rsid w:val="00253B2B"/>
    <w:rsid w:val="00254403"/>
    <w:rsid w:val="0025733A"/>
    <w:rsid w:val="0026194C"/>
    <w:rsid w:val="00261A31"/>
    <w:rsid w:val="00262BF7"/>
    <w:rsid w:val="00263C85"/>
    <w:rsid w:val="00263EA4"/>
    <w:rsid w:val="00264062"/>
    <w:rsid w:val="00265EE6"/>
    <w:rsid w:val="00266F01"/>
    <w:rsid w:val="002670C1"/>
    <w:rsid w:val="00267C26"/>
    <w:rsid w:val="002727BA"/>
    <w:rsid w:val="0027488C"/>
    <w:rsid w:val="00276235"/>
    <w:rsid w:val="00276819"/>
    <w:rsid w:val="00276CEC"/>
    <w:rsid w:val="00276D2C"/>
    <w:rsid w:val="002806EF"/>
    <w:rsid w:val="00282C1D"/>
    <w:rsid w:val="00282DCD"/>
    <w:rsid w:val="00282E64"/>
    <w:rsid w:val="00285055"/>
    <w:rsid w:val="002856FF"/>
    <w:rsid w:val="00287DA2"/>
    <w:rsid w:val="00290520"/>
    <w:rsid w:val="00292BF7"/>
    <w:rsid w:val="00292E54"/>
    <w:rsid w:val="002938E7"/>
    <w:rsid w:val="002971C9"/>
    <w:rsid w:val="002A1076"/>
    <w:rsid w:val="002A1A89"/>
    <w:rsid w:val="002A3083"/>
    <w:rsid w:val="002A33FC"/>
    <w:rsid w:val="002A4CCA"/>
    <w:rsid w:val="002A5563"/>
    <w:rsid w:val="002A6A80"/>
    <w:rsid w:val="002A6ED5"/>
    <w:rsid w:val="002B0F28"/>
    <w:rsid w:val="002B15BC"/>
    <w:rsid w:val="002B1BA7"/>
    <w:rsid w:val="002B4E4E"/>
    <w:rsid w:val="002B4F3A"/>
    <w:rsid w:val="002B61EC"/>
    <w:rsid w:val="002B7857"/>
    <w:rsid w:val="002B7E1C"/>
    <w:rsid w:val="002C24E4"/>
    <w:rsid w:val="002C2506"/>
    <w:rsid w:val="002C342D"/>
    <w:rsid w:val="002C4163"/>
    <w:rsid w:val="002C41E9"/>
    <w:rsid w:val="002C63F9"/>
    <w:rsid w:val="002C6AE8"/>
    <w:rsid w:val="002C6E41"/>
    <w:rsid w:val="002D3D54"/>
    <w:rsid w:val="002D6074"/>
    <w:rsid w:val="002D6F7C"/>
    <w:rsid w:val="002D76EB"/>
    <w:rsid w:val="002E1431"/>
    <w:rsid w:val="002E2410"/>
    <w:rsid w:val="002E3D3C"/>
    <w:rsid w:val="002E3DD8"/>
    <w:rsid w:val="002E6694"/>
    <w:rsid w:val="002E73C1"/>
    <w:rsid w:val="002E7754"/>
    <w:rsid w:val="002E7F2C"/>
    <w:rsid w:val="002F1667"/>
    <w:rsid w:val="002F1EF4"/>
    <w:rsid w:val="002F2A3E"/>
    <w:rsid w:val="002F4A45"/>
    <w:rsid w:val="002F4D0F"/>
    <w:rsid w:val="002F691E"/>
    <w:rsid w:val="002F7D6D"/>
    <w:rsid w:val="00301D90"/>
    <w:rsid w:val="00302AE7"/>
    <w:rsid w:val="00303D88"/>
    <w:rsid w:val="0030493F"/>
    <w:rsid w:val="00304CA8"/>
    <w:rsid w:val="0031099E"/>
    <w:rsid w:val="00311309"/>
    <w:rsid w:val="0031226B"/>
    <w:rsid w:val="003123F4"/>
    <w:rsid w:val="00312598"/>
    <w:rsid w:val="00312C1B"/>
    <w:rsid w:val="00316C4E"/>
    <w:rsid w:val="00317A77"/>
    <w:rsid w:val="0032084C"/>
    <w:rsid w:val="00322006"/>
    <w:rsid w:val="003224D7"/>
    <w:rsid w:val="0032307C"/>
    <w:rsid w:val="0032430E"/>
    <w:rsid w:val="003244EF"/>
    <w:rsid w:val="00330B3C"/>
    <w:rsid w:val="00331077"/>
    <w:rsid w:val="00332FA9"/>
    <w:rsid w:val="00333658"/>
    <w:rsid w:val="00335490"/>
    <w:rsid w:val="003370E9"/>
    <w:rsid w:val="00340055"/>
    <w:rsid w:val="00341078"/>
    <w:rsid w:val="0034299E"/>
    <w:rsid w:val="003432CF"/>
    <w:rsid w:val="00345B3C"/>
    <w:rsid w:val="00346DD3"/>
    <w:rsid w:val="003474BF"/>
    <w:rsid w:val="003500A4"/>
    <w:rsid w:val="00351FE7"/>
    <w:rsid w:val="00352F5A"/>
    <w:rsid w:val="003530DF"/>
    <w:rsid w:val="0035396A"/>
    <w:rsid w:val="00354052"/>
    <w:rsid w:val="00354EB6"/>
    <w:rsid w:val="00357086"/>
    <w:rsid w:val="00357169"/>
    <w:rsid w:val="00360867"/>
    <w:rsid w:val="00363870"/>
    <w:rsid w:val="003657D6"/>
    <w:rsid w:val="003665F0"/>
    <w:rsid w:val="003670B1"/>
    <w:rsid w:val="00367BF4"/>
    <w:rsid w:val="00370064"/>
    <w:rsid w:val="003704A4"/>
    <w:rsid w:val="003709BC"/>
    <w:rsid w:val="00370D48"/>
    <w:rsid w:val="00372920"/>
    <w:rsid w:val="003753A1"/>
    <w:rsid w:val="00375AE8"/>
    <w:rsid w:val="00380245"/>
    <w:rsid w:val="00381DF7"/>
    <w:rsid w:val="00382B19"/>
    <w:rsid w:val="00382CB0"/>
    <w:rsid w:val="00384058"/>
    <w:rsid w:val="00385533"/>
    <w:rsid w:val="0038677C"/>
    <w:rsid w:val="00386F4A"/>
    <w:rsid w:val="00390FC2"/>
    <w:rsid w:val="00392F05"/>
    <w:rsid w:val="00393A98"/>
    <w:rsid w:val="00394586"/>
    <w:rsid w:val="003957C8"/>
    <w:rsid w:val="003973B5"/>
    <w:rsid w:val="003A145C"/>
    <w:rsid w:val="003A295A"/>
    <w:rsid w:val="003A2BC2"/>
    <w:rsid w:val="003A6755"/>
    <w:rsid w:val="003A724A"/>
    <w:rsid w:val="003B141A"/>
    <w:rsid w:val="003B23E9"/>
    <w:rsid w:val="003B2495"/>
    <w:rsid w:val="003B26A9"/>
    <w:rsid w:val="003B32F7"/>
    <w:rsid w:val="003B7A40"/>
    <w:rsid w:val="003C05C5"/>
    <w:rsid w:val="003C1871"/>
    <w:rsid w:val="003C2B93"/>
    <w:rsid w:val="003C3201"/>
    <w:rsid w:val="003C38F3"/>
    <w:rsid w:val="003C3996"/>
    <w:rsid w:val="003C3B21"/>
    <w:rsid w:val="003C58BC"/>
    <w:rsid w:val="003C7171"/>
    <w:rsid w:val="003C790B"/>
    <w:rsid w:val="003D2118"/>
    <w:rsid w:val="003D2305"/>
    <w:rsid w:val="003D628C"/>
    <w:rsid w:val="003D634A"/>
    <w:rsid w:val="003E034E"/>
    <w:rsid w:val="003E23AA"/>
    <w:rsid w:val="003E273B"/>
    <w:rsid w:val="003E27EF"/>
    <w:rsid w:val="003E2E37"/>
    <w:rsid w:val="003E3F76"/>
    <w:rsid w:val="003E4210"/>
    <w:rsid w:val="003E5265"/>
    <w:rsid w:val="003E5914"/>
    <w:rsid w:val="003E5A92"/>
    <w:rsid w:val="003E6980"/>
    <w:rsid w:val="003F168B"/>
    <w:rsid w:val="003F21C7"/>
    <w:rsid w:val="003F28F9"/>
    <w:rsid w:val="003F37BA"/>
    <w:rsid w:val="003F7485"/>
    <w:rsid w:val="003F7808"/>
    <w:rsid w:val="004006B0"/>
    <w:rsid w:val="00400CC2"/>
    <w:rsid w:val="00400DC9"/>
    <w:rsid w:val="00401192"/>
    <w:rsid w:val="00402532"/>
    <w:rsid w:val="004028AB"/>
    <w:rsid w:val="004030A0"/>
    <w:rsid w:val="00403607"/>
    <w:rsid w:val="0040422A"/>
    <w:rsid w:val="00404BFB"/>
    <w:rsid w:val="0040566C"/>
    <w:rsid w:val="004064C7"/>
    <w:rsid w:val="0041003B"/>
    <w:rsid w:val="0041085F"/>
    <w:rsid w:val="00410F2E"/>
    <w:rsid w:val="00411B4A"/>
    <w:rsid w:val="004145D8"/>
    <w:rsid w:val="00414B80"/>
    <w:rsid w:val="00415425"/>
    <w:rsid w:val="004169EA"/>
    <w:rsid w:val="00416C1D"/>
    <w:rsid w:val="004207A4"/>
    <w:rsid w:val="0042151B"/>
    <w:rsid w:val="004220BD"/>
    <w:rsid w:val="00427262"/>
    <w:rsid w:val="00431897"/>
    <w:rsid w:val="00432276"/>
    <w:rsid w:val="0043244E"/>
    <w:rsid w:val="0043458C"/>
    <w:rsid w:val="00435EAC"/>
    <w:rsid w:val="00437885"/>
    <w:rsid w:val="00440737"/>
    <w:rsid w:val="004419F3"/>
    <w:rsid w:val="0044364B"/>
    <w:rsid w:val="004448B9"/>
    <w:rsid w:val="004449A7"/>
    <w:rsid w:val="004451E4"/>
    <w:rsid w:val="00445FB0"/>
    <w:rsid w:val="004510A8"/>
    <w:rsid w:val="00451901"/>
    <w:rsid w:val="00451FB3"/>
    <w:rsid w:val="00452312"/>
    <w:rsid w:val="00456320"/>
    <w:rsid w:val="00456B96"/>
    <w:rsid w:val="00457156"/>
    <w:rsid w:val="00457792"/>
    <w:rsid w:val="00457A68"/>
    <w:rsid w:val="0046073C"/>
    <w:rsid w:val="00462672"/>
    <w:rsid w:val="004628E1"/>
    <w:rsid w:val="004631C0"/>
    <w:rsid w:val="00463252"/>
    <w:rsid w:val="0046332B"/>
    <w:rsid w:val="004634E3"/>
    <w:rsid w:val="00463EF9"/>
    <w:rsid w:val="0046548E"/>
    <w:rsid w:val="00465749"/>
    <w:rsid w:val="00466D1D"/>
    <w:rsid w:val="004679E8"/>
    <w:rsid w:val="00470966"/>
    <w:rsid w:val="00470B33"/>
    <w:rsid w:val="00473020"/>
    <w:rsid w:val="0047541A"/>
    <w:rsid w:val="00475576"/>
    <w:rsid w:val="00476735"/>
    <w:rsid w:val="0048423D"/>
    <w:rsid w:val="004860CD"/>
    <w:rsid w:val="004902D4"/>
    <w:rsid w:val="00490CF9"/>
    <w:rsid w:val="00491B07"/>
    <w:rsid w:val="00492280"/>
    <w:rsid w:val="00492319"/>
    <w:rsid w:val="0049323D"/>
    <w:rsid w:val="00493325"/>
    <w:rsid w:val="0049337A"/>
    <w:rsid w:val="00493A1B"/>
    <w:rsid w:val="00493C47"/>
    <w:rsid w:val="00494CFB"/>
    <w:rsid w:val="00495F9E"/>
    <w:rsid w:val="004974C2"/>
    <w:rsid w:val="004A0A12"/>
    <w:rsid w:val="004A2417"/>
    <w:rsid w:val="004A2BE3"/>
    <w:rsid w:val="004A3EF2"/>
    <w:rsid w:val="004A50B0"/>
    <w:rsid w:val="004A7520"/>
    <w:rsid w:val="004A7D5F"/>
    <w:rsid w:val="004B0F43"/>
    <w:rsid w:val="004B2D9C"/>
    <w:rsid w:val="004B360B"/>
    <w:rsid w:val="004B36BD"/>
    <w:rsid w:val="004B4ABB"/>
    <w:rsid w:val="004B55AF"/>
    <w:rsid w:val="004C23AF"/>
    <w:rsid w:val="004C3A43"/>
    <w:rsid w:val="004C3DED"/>
    <w:rsid w:val="004C3EB1"/>
    <w:rsid w:val="004C6F33"/>
    <w:rsid w:val="004D07E0"/>
    <w:rsid w:val="004D1A34"/>
    <w:rsid w:val="004D1A56"/>
    <w:rsid w:val="004D2A29"/>
    <w:rsid w:val="004D2A55"/>
    <w:rsid w:val="004D2C5E"/>
    <w:rsid w:val="004D4647"/>
    <w:rsid w:val="004D49CE"/>
    <w:rsid w:val="004D6D33"/>
    <w:rsid w:val="004D71D4"/>
    <w:rsid w:val="004E2C92"/>
    <w:rsid w:val="004E4F50"/>
    <w:rsid w:val="004E5443"/>
    <w:rsid w:val="004E57FC"/>
    <w:rsid w:val="004E5C1C"/>
    <w:rsid w:val="004E5D98"/>
    <w:rsid w:val="004E5F5D"/>
    <w:rsid w:val="004E61B7"/>
    <w:rsid w:val="004E6438"/>
    <w:rsid w:val="004F0057"/>
    <w:rsid w:val="004F0D36"/>
    <w:rsid w:val="004F3428"/>
    <w:rsid w:val="004F3621"/>
    <w:rsid w:val="004F43F6"/>
    <w:rsid w:val="004F44B2"/>
    <w:rsid w:val="004F5327"/>
    <w:rsid w:val="004F56E7"/>
    <w:rsid w:val="004F62A4"/>
    <w:rsid w:val="004F6AFD"/>
    <w:rsid w:val="004F73AE"/>
    <w:rsid w:val="00500F3A"/>
    <w:rsid w:val="00501339"/>
    <w:rsid w:val="0050204C"/>
    <w:rsid w:val="00502BF8"/>
    <w:rsid w:val="005035C3"/>
    <w:rsid w:val="00505F65"/>
    <w:rsid w:val="00507445"/>
    <w:rsid w:val="00510782"/>
    <w:rsid w:val="00512ADF"/>
    <w:rsid w:val="00512BAD"/>
    <w:rsid w:val="00514BBB"/>
    <w:rsid w:val="00514D63"/>
    <w:rsid w:val="00515622"/>
    <w:rsid w:val="00516826"/>
    <w:rsid w:val="0051687D"/>
    <w:rsid w:val="0051711D"/>
    <w:rsid w:val="00521316"/>
    <w:rsid w:val="005216BC"/>
    <w:rsid w:val="00522D24"/>
    <w:rsid w:val="00523862"/>
    <w:rsid w:val="0052496F"/>
    <w:rsid w:val="005267C6"/>
    <w:rsid w:val="005271BC"/>
    <w:rsid w:val="0053101D"/>
    <w:rsid w:val="00532726"/>
    <w:rsid w:val="00534646"/>
    <w:rsid w:val="00534827"/>
    <w:rsid w:val="00537898"/>
    <w:rsid w:val="00537BD3"/>
    <w:rsid w:val="00540299"/>
    <w:rsid w:val="00540867"/>
    <w:rsid w:val="005413EA"/>
    <w:rsid w:val="00541607"/>
    <w:rsid w:val="005434B6"/>
    <w:rsid w:val="0054415B"/>
    <w:rsid w:val="00544FB0"/>
    <w:rsid w:val="005469CF"/>
    <w:rsid w:val="00547CA4"/>
    <w:rsid w:val="00550864"/>
    <w:rsid w:val="005530FD"/>
    <w:rsid w:val="005551CE"/>
    <w:rsid w:val="00555B6B"/>
    <w:rsid w:val="00560B09"/>
    <w:rsid w:val="00562CFC"/>
    <w:rsid w:val="00564443"/>
    <w:rsid w:val="00571168"/>
    <w:rsid w:val="0057155F"/>
    <w:rsid w:val="00572DD6"/>
    <w:rsid w:val="00573536"/>
    <w:rsid w:val="00573682"/>
    <w:rsid w:val="0057456C"/>
    <w:rsid w:val="00574F7B"/>
    <w:rsid w:val="00575888"/>
    <w:rsid w:val="00575CE5"/>
    <w:rsid w:val="00580A19"/>
    <w:rsid w:val="00581817"/>
    <w:rsid w:val="00582B87"/>
    <w:rsid w:val="00582E02"/>
    <w:rsid w:val="00583128"/>
    <w:rsid w:val="00583334"/>
    <w:rsid w:val="00584F44"/>
    <w:rsid w:val="00586383"/>
    <w:rsid w:val="00586E1B"/>
    <w:rsid w:val="0058740F"/>
    <w:rsid w:val="0059219B"/>
    <w:rsid w:val="00593C20"/>
    <w:rsid w:val="00595738"/>
    <w:rsid w:val="005963A7"/>
    <w:rsid w:val="0059677E"/>
    <w:rsid w:val="005A0762"/>
    <w:rsid w:val="005A2894"/>
    <w:rsid w:val="005A32CF"/>
    <w:rsid w:val="005A5CF7"/>
    <w:rsid w:val="005A67FE"/>
    <w:rsid w:val="005A6B4A"/>
    <w:rsid w:val="005A6C3B"/>
    <w:rsid w:val="005A6CB7"/>
    <w:rsid w:val="005B07F7"/>
    <w:rsid w:val="005B263B"/>
    <w:rsid w:val="005B27E6"/>
    <w:rsid w:val="005B3D79"/>
    <w:rsid w:val="005B5D81"/>
    <w:rsid w:val="005B6FBA"/>
    <w:rsid w:val="005B7088"/>
    <w:rsid w:val="005C17A3"/>
    <w:rsid w:val="005C4846"/>
    <w:rsid w:val="005C5630"/>
    <w:rsid w:val="005C7AFC"/>
    <w:rsid w:val="005D1CA1"/>
    <w:rsid w:val="005D1DD0"/>
    <w:rsid w:val="005D3249"/>
    <w:rsid w:val="005D5AAD"/>
    <w:rsid w:val="005D729B"/>
    <w:rsid w:val="005D7441"/>
    <w:rsid w:val="005D76E7"/>
    <w:rsid w:val="005E0E71"/>
    <w:rsid w:val="005E1DDD"/>
    <w:rsid w:val="005E3CA9"/>
    <w:rsid w:val="005E54E7"/>
    <w:rsid w:val="005E6169"/>
    <w:rsid w:val="005E6A4B"/>
    <w:rsid w:val="005E730A"/>
    <w:rsid w:val="005E7B0D"/>
    <w:rsid w:val="005E7BDC"/>
    <w:rsid w:val="005F0D2A"/>
    <w:rsid w:val="005F16D2"/>
    <w:rsid w:val="005F213C"/>
    <w:rsid w:val="005F341D"/>
    <w:rsid w:val="005F34F1"/>
    <w:rsid w:val="005F4F0D"/>
    <w:rsid w:val="005F5562"/>
    <w:rsid w:val="005F5EB7"/>
    <w:rsid w:val="005F6E3C"/>
    <w:rsid w:val="005F7337"/>
    <w:rsid w:val="00600D9E"/>
    <w:rsid w:val="00600E40"/>
    <w:rsid w:val="00601187"/>
    <w:rsid w:val="0060147D"/>
    <w:rsid w:val="00601728"/>
    <w:rsid w:val="00604687"/>
    <w:rsid w:val="006053BA"/>
    <w:rsid w:val="006055E2"/>
    <w:rsid w:val="00605992"/>
    <w:rsid w:val="006069DD"/>
    <w:rsid w:val="00606AC4"/>
    <w:rsid w:val="00610258"/>
    <w:rsid w:val="006113B6"/>
    <w:rsid w:val="0061149F"/>
    <w:rsid w:val="00611E48"/>
    <w:rsid w:val="00611E64"/>
    <w:rsid w:val="00613C93"/>
    <w:rsid w:val="006146F5"/>
    <w:rsid w:val="00615014"/>
    <w:rsid w:val="006150E9"/>
    <w:rsid w:val="00616DBC"/>
    <w:rsid w:val="00617358"/>
    <w:rsid w:val="00620625"/>
    <w:rsid w:val="00620FDA"/>
    <w:rsid w:val="00621450"/>
    <w:rsid w:val="0062232B"/>
    <w:rsid w:val="00622F70"/>
    <w:rsid w:val="00624FF3"/>
    <w:rsid w:val="0062594E"/>
    <w:rsid w:val="00625C6D"/>
    <w:rsid w:val="00625F6F"/>
    <w:rsid w:val="006300E8"/>
    <w:rsid w:val="0063067D"/>
    <w:rsid w:val="00631C03"/>
    <w:rsid w:val="00631D49"/>
    <w:rsid w:val="00634550"/>
    <w:rsid w:val="00637331"/>
    <w:rsid w:val="00637CD6"/>
    <w:rsid w:val="00637D77"/>
    <w:rsid w:val="00642351"/>
    <w:rsid w:val="00642AA3"/>
    <w:rsid w:val="006438FB"/>
    <w:rsid w:val="00643A8E"/>
    <w:rsid w:val="00643FF8"/>
    <w:rsid w:val="006451D5"/>
    <w:rsid w:val="00646584"/>
    <w:rsid w:val="006469FF"/>
    <w:rsid w:val="006478D5"/>
    <w:rsid w:val="00651289"/>
    <w:rsid w:val="006512C1"/>
    <w:rsid w:val="006536D2"/>
    <w:rsid w:val="00654AD9"/>
    <w:rsid w:val="00654DE3"/>
    <w:rsid w:val="00654F71"/>
    <w:rsid w:val="00655E60"/>
    <w:rsid w:val="00656BEF"/>
    <w:rsid w:val="006576ED"/>
    <w:rsid w:val="00657E4D"/>
    <w:rsid w:val="00661B88"/>
    <w:rsid w:val="00661C5B"/>
    <w:rsid w:val="00662296"/>
    <w:rsid w:val="00662A6A"/>
    <w:rsid w:val="00664358"/>
    <w:rsid w:val="006648B9"/>
    <w:rsid w:val="00665109"/>
    <w:rsid w:val="006679B6"/>
    <w:rsid w:val="00667ACC"/>
    <w:rsid w:val="00670A55"/>
    <w:rsid w:val="00670B85"/>
    <w:rsid w:val="00671EBD"/>
    <w:rsid w:val="00672505"/>
    <w:rsid w:val="006742A0"/>
    <w:rsid w:val="00676A00"/>
    <w:rsid w:val="00677201"/>
    <w:rsid w:val="00677A15"/>
    <w:rsid w:val="006824FF"/>
    <w:rsid w:val="00684E83"/>
    <w:rsid w:val="0068562B"/>
    <w:rsid w:val="0068666C"/>
    <w:rsid w:val="00686966"/>
    <w:rsid w:val="00686DA4"/>
    <w:rsid w:val="00687429"/>
    <w:rsid w:val="00687D50"/>
    <w:rsid w:val="006904C0"/>
    <w:rsid w:val="00691B2A"/>
    <w:rsid w:val="00691D19"/>
    <w:rsid w:val="0069259F"/>
    <w:rsid w:val="00692E4B"/>
    <w:rsid w:val="00695552"/>
    <w:rsid w:val="00695BFD"/>
    <w:rsid w:val="00697D6C"/>
    <w:rsid w:val="006A0247"/>
    <w:rsid w:val="006A240C"/>
    <w:rsid w:val="006A2668"/>
    <w:rsid w:val="006A26DF"/>
    <w:rsid w:val="006A3B3B"/>
    <w:rsid w:val="006A3D66"/>
    <w:rsid w:val="006A4057"/>
    <w:rsid w:val="006A450E"/>
    <w:rsid w:val="006A4BF2"/>
    <w:rsid w:val="006A4EC7"/>
    <w:rsid w:val="006A69AF"/>
    <w:rsid w:val="006A6FB6"/>
    <w:rsid w:val="006B0987"/>
    <w:rsid w:val="006B50E5"/>
    <w:rsid w:val="006B6581"/>
    <w:rsid w:val="006B6F55"/>
    <w:rsid w:val="006C0A99"/>
    <w:rsid w:val="006C0D7C"/>
    <w:rsid w:val="006C1E9C"/>
    <w:rsid w:val="006C35B9"/>
    <w:rsid w:val="006C59AA"/>
    <w:rsid w:val="006C64CC"/>
    <w:rsid w:val="006C6686"/>
    <w:rsid w:val="006C6B0F"/>
    <w:rsid w:val="006C6C7A"/>
    <w:rsid w:val="006C7892"/>
    <w:rsid w:val="006D0C87"/>
    <w:rsid w:val="006D1869"/>
    <w:rsid w:val="006D295C"/>
    <w:rsid w:val="006D33CA"/>
    <w:rsid w:val="006D3599"/>
    <w:rsid w:val="006D4385"/>
    <w:rsid w:val="006D5F09"/>
    <w:rsid w:val="006D6F3B"/>
    <w:rsid w:val="006E09F5"/>
    <w:rsid w:val="006E1B90"/>
    <w:rsid w:val="006E513C"/>
    <w:rsid w:val="006F092D"/>
    <w:rsid w:val="006F2FB2"/>
    <w:rsid w:val="006F436C"/>
    <w:rsid w:val="006F447F"/>
    <w:rsid w:val="006F53A2"/>
    <w:rsid w:val="006F7B2E"/>
    <w:rsid w:val="007005C8"/>
    <w:rsid w:val="0070069D"/>
    <w:rsid w:val="00701B18"/>
    <w:rsid w:val="00701E94"/>
    <w:rsid w:val="007044A6"/>
    <w:rsid w:val="007049A6"/>
    <w:rsid w:val="00710095"/>
    <w:rsid w:val="00710726"/>
    <w:rsid w:val="00711040"/>
    <w:rsid w:val="0071126E"/>
    <w:rsid w:val="007114D8"/>
    <w:rsid w:val="00712E08"/>
    <w:rsid w:val="00713228"/>
    <w:rsid w:val="007134B5"/>
    <w:rsid w:val="0071384D"/>
    <w:rsid w:val="00713E52"/>
    <w:rsid w:val="007159AA"/>
    <w:rsid w:val="00716713"/>
    <w:rsid w:val="0071767A"/>
    <w:rsid w:val="0072037B"/>
    <w:rsid w:val="00720DB1"/>
    <w:rsid w:val="00723293"/>
    <w:rsid w:val="00723A1D"/>
    <w:rsid w:val="00724682"/>
    <w:rsid w:val="00725E34"/>
    <w:rsid w:val="00726A4E"/>
    <w:rsid w:val="00727DD7"/>
    <w:rsid w:val="007309BE"/>
    <w:rsid w:val="00730E25"/>
    <w:rsid w:val="007318E4"/>
    <w:rsid w:val="00740AD2"/>
    <w:rsid w:val="0074176B"/>
    <w:rsid w:val="007452CF"/>
    <w:rsid w:val="007456B8"/>
    <w:rsid w:val="00745BEA"/>
    <w:rsid w:val="00745C4D"/>
    <w:rsid w:val="00746408"/>
    <w:rsid w:val="007468EF"/>
    <w:rsid w:val="00746C76"/>
    <w:rsid w:val="00747321"/>
    <w:rsid w:val="007504C0"/>
    <w:rsid w:val="0075073E"/>
    <w:rsid w:val="007509AD"/>
    <w:rsid w:val="00753619"/>
    <w:rsid w:val="00753C42"/>
    <w:rsid w:val="007542E3"/>
    <w:rsid w:val="007542F7"/>
    <w:rsid w:val="00754913"/>
    <w:rsid w:val="00754A38"/>
    <w:rsid w:val="00754E6A"/>
    <w:rsid w:val="00755921"/>
    <w:rsid w:val="00755DF3"/>
    <w:rsid w:val="0075738C"/>
    <w:rsid w:val="00757EE0"/>
    <w:rsid w:val="0076000B"/>
    <w:rsid w:val="00760CEB"/>
    <w:rsid w:val="00762FDF"/>
    <w:rsid w:val="00765872"/>
    <w:rsid w:val="00765F61"/>
    <w:rsid w:val="007661CF"/>
    <w:rsid w:val="00766A4A"/>
    <w:rsid w:val="00766FCF"/>
    <w:rsid w:val="0076752C"/>
    <w:rsid w:val="00772BFC"/>
    <w:rsid w:val="00773527"/>
    <w:rsid w:val="00773B1C"/>
    <w:rsid w:val="00774578"/>
    <w:rsid w:val="00776A22"/>
    <w:rsid w:val="007775A3"/>
    <w:rsid w:val="00782193"/>
    <w:rsid w:val="007830FF"/>
    <w:rsid w:val="007865AE"/>
    <w:rsid w:val="00790302"/>
    <w:rsid w:val="007903BF"/>
    <w:rsid w:val="00790EA9"/>
    <w:rsid w:val="00791CC8"/>
    <w:rsid w:val="007920B3"/>
    <w:rsid w:val="00793766"/>
    <w:rsid w:val="007937F3"/>
    <w:rsid w:val="0079451E"/>
    <w:rsid w:val="0079481E"/>
    <w:rsid w:val="00795A10"/>
    <w:rsid w:val="007A2832"/>
    <w:rsid w:val="007A2BAB"/>
    <w:rsid w:val="007A5105"/>
    <w:rsid w:val="007A54B1"/>
    <w:rsid w:val="007A5BEB"/>
    <w:rsid w:val="007A78A7"/>
    <w:rsid w:val="007B023A"/>
    <w:rsid w:val="007B141E"/>
    <w:rsid w:val="007B159E"/>
    <w:rsid w:val="007B1C73"/>
    <w:rsid w:val="007B1CB4"/>
    <w:rsid w:val="007B359F"/>
    <w:rsid w:val="007B3997"/>
    <w:rsid w:val="007B43F9"/>
    <w:rsid w:val="007B66B5"/>
    <w:rsid w:val="007B6811"/>
    <w:rsid w:val="007C0168"/>
    <w:rsid w:val="007C087E"/>
    <w:rsid w:val="007C131E"/>
    <w:rsid w:val="007C22F3"/>
    <w:rsid w:val="007C26D8"/>
    <w:rsid w:val="007C3B9F"/>
    <w:rsid w:val="007C556A"/>
    <w:rsid w:val="007D028D"/>
    <w:rsid w:val="007D11C2"/>
    <w:rsid w:val="007D2EED"/>
    <w:rsid w:val="007D2F67"/>
    <w:rsid w:val="007D4757"/>
    <w:rsid w:val="007D5308"/>
    <w:rsid w:val="007D68D9"/>
    <w:rsid w:val="007D729E"/>
    <w:rsid w:val="007D7556"/>
    <w:rsid w:val="007D761B"/>
    <w:rsid w:val="007E2176"/>
    <w:rsid w:val="007E3C9E"/>
    <w:rsid w:val="007E7B5D"/>
    <w:rsid w:val="007F033F"/>
    <w:rsid w:val="007F1C89"/>
    <w:rsid w:val="007F397A"/>
    <w:rsid w:val="007F3C71"/>
    <w:rsid w:val="007F3EAB"/>
    <w:rsid w:val="007F54B7"/>
    <w:rsid w:val="007F7F7C"/>
    <w:rsid w:val="008002CA"/>
    <w:rsid w:val="008013A6"/>
    <w:rsid w:val="008026EC"/>
    <w:rsid w:val="00806006"/>
    <w:rsid w:val="008114C5"/>
    <w:rsid w:val="00812644"/>
    <w:rsid w:val="00813674"/>
    <w:rsid w:val="00814FB7"/>
    <w:rsid w:val="00815B7C"/>
    <w:rsid w:val="008165CC"/>
    <w:rsid w:val="00816DA6"/>
    <w:rsid w:val="008173CE"/>
    <w:rsid w:val="00820036"/>
    <w:rsid w:val="0082037F"/>
    <w:rsid w:val="00820BF3"/>
    <w:rsid w:val="00821883"/>
    <w:rsid w:val="0082208B"/>
    <w:rsid w:val="00822D6C"/>
    <w:rsid w:val="00823BBC"/>
    <w:rsid w:val="00827488"/>
    <w:rsid w:val="00827A18"/>
    <w:rsid w:val="00831487"/>
    <w:rsid w:val="00831D21"/>
    <w:rsid w:val="008326E3"/>
    <w:rsid w:val="00832FC0"/>
    <w:rsid w:val="0083336C"/>
    <w:rsid w:val="00833AA2"/>
    <w:rsid w:val="00833E09"/>
    <w:rsid w:val="00835FDC"/>
    <w:rsid w:val="00837685"/>
    <w:rsid w:val="0083794E"/>
    <w:rsid w:val="008379E6"/>
    <w:rsid w:val="00837A9A"/>
    <w:rsid w:val="00837B5F"/>
    <w:rsid w:val="00837BA1"/>
    <w:rsid w:val="0084076C"/>
    <w:rsid w:val="008425EA"/>
    <w:rsid w:val="00843135"/>
    <w:rsid w:val="00843FE5"/>
    <w:rsid w:val="00845F57"/>
    <w:rsid w:val="0084742B"/>
    <w:rsid w:val="00850791"/>
    <w:rsid w:val="00854C8D"/>
    <w:rsid w:val="008550A5"/>
    <w:rsid w:val="00856294"/>
    <w:rsid w:val="0085681D"/>
    <w:rsid w:val="00862C7F"/>
    <w:rsid w:val="00863614"/>
    <w:rsid w:val="00866F3E"/>
    <w:rsid w:val="0086722A"/>
    <w:rsid w:val="00867BDF"/>
    <w:rsid w:val="00870083"/>
    <w:rsid w:val="008726C0"/>
    <w:rsid w:val="00872C58"/>
    <w:rsid w:val="0087323C"/>
    <w:rsid w:val="00873960"/>
    <w:rsid w:val="00873FEA"/>
    <w:rsid w:val="00875D30"/>
    <w:rsid w:val="0087608C"/>
    <w:rsid w:val="00876567"/>
    <w:rsid w:val="00880D86"/>
    <w:rsid w:val="0088524B"/>
    <w:rsid w:val="0089060E"/>
    <w:rsid w:val="00890EE7"/>
    <w:rsid w:val="00891AE4"/>
    <w:rsid w:val="0089265E"/>
    <w:rsid w:val="008939E6"/>
    <w:rsid w:val="008955ED"/>
    <w:rsid w:val="0089654F"/>
    <w:rsid w:val="008A053A"/>
    <w:rsid w:val="008A3FEE"/>
    <w:rsid w:val="008A50CC"/>
    <w:rsid w:val="008A68DB"/>
    <w:rsid w:val="008B0026"/>
    <w:rsid w:val="008B0075"/>
    <w:rsid w:val="008B009F"/>
    <w:rsid w:val="008B11D0"/>
    <w:rsid w:val="008B22D3"/>
    <w:rsid w:val="008B24A8"/>
    <w:rsid w:val="008B2B42"/>
    <w:rsid w:val="008B37BF"/>
    <w:rsid w:val="008B534D"/>
    <w:rsid w:val="008B7CA2"/>
    <w:rsid w:val="008C103A"/>
    <w:rsid w:val="008C12DC"/>
    <w:rsid w:val="008C139E"/>
    <w:rsid w:val="008C1A05"/>
    <w:rsid w:val="008C24CA"/>
    <w:rsid w:val="008C2DC4"/>
    <w:rsid w:val="008C3046"/>
    <w:rsid w:val="008C5847"/>
    <w:rsid w:val="008C6877"/>
    <w:rsid w:val="008C6EFB"/>
    <w:rsid w:val="008C706B"/>
    <w:rsid w:val="008C79E8"/>
    <w:rsid w:val="008D068C"/>
    <w:rsid w:val="008D1540"/>
    <w:rsid w:val="008D1FDA"/>
    <w:rsid w:val="008D2486"/>
    <w:rsid w:val="008D2590"/>
    <w:rsid w:val="008D3073"/>
    <w:rsid w:val="008D53E3"/>
    <w:rsid w:val="008D5462"/>
    <w:rsid w:val="008D5E0F"/>
    <w:rsid w:val="008D6327"/>
    <w:rsid w:val="008D651F"/>
    <w:rsid w:val="008D71C3"/>
    <w:rsid w:val="008E01C9"/>
    <w:rsid w:val="008E0E3C"/>
    <w:rsid w:val="008E2C8F"/>
    <w:rsid w:val="008E3C8C"/>
    <w:rsid w:val="008E3E34"/>
    <w:rsid w:val="008E637B"/>
    <w:rsid w:val="008F20D2"/>
    <w:rsid w:val="008F3966"/>
    <w:rsid w:val="008F4FE1"/>
    <w:rsid w:val="008F516C"/>
    <w:rsid w:val="008F6203"/>
    <w:rsid w:val="008F68DC"/>
    <w:rsid w:val="008F6EC8"/>
    <w:rsid w:val="008F7D40"/>
    <w:rsid w:val="0090099D"/>
    <w:rsid w:val="009009B6"/>
    <w:rsid w:val="00901DF5"/>
    <w:rsid w:val="0090291D"/>
    <w:rsid w:val="009039E9"/>
    <w:rsid w:val="00903E8E"/>
    <w:rsid w:val="00905B1C"/>
    <w:rsid w:val="00907DAE"/>
    <w:rsid w:val="00911204"/>
    <w:rsid w:val="00911C8A"/>
    <w:rsid w:val="00913973"/>
    <w:rsid w:val="00914615"/>
    <w:rsid w:val="00914731"/>
    <w:rsid w:val="00920F8B"/>
    <w:rsid w:val="00921D00"/>
    <w:rsid w:val="00922009"/>
    <w:rsid w:val="009254C0"/>
    <w:rsid w:val="00925E73"/>
    <w:rsid w:val="009266AB"/>
    <w:rsid w:val="00926C14"/>
    <w:rsid w:val="00927331"/>
    <w:rsid w:val="00931B6C"/>
    <w:rsid w:val="00933650"/>
    <w:rsid w:val="00933C95"/>
    <w:rsid w:val="009347E6"/>
    <w:rsid w:val="0093559C"/>
    <w:rsid w:val="00936430"/>
    <w:rsid w:val="00936E3F"/>
    <w:rsid w:val="00937721"/>
    <w:rsid w:val="00937FEF"/>
    <w:rsid w:val="009437B7"/>
    <w:rsid w:val="00943D6B"/>
    <w:rsid w:val="00944A34"/>
    <w:rsid w:val="00944E0A"/>
    <w:rsid w:val="0094506C"/>
    <w:rsid w:val="00945D85"/>
    <w:rsid w:val="009464B8"/>
    <w:rsid w:val="009464E0"/>
    <w:rsid w:val="009472E9"/>
    <w:rsid w:val="00947CD0"/>
    <w:rsid w:val="009518D9"/>
    <w:rsid w:val="0095352A"/>
    <w:rsid w:val="00954874"/>
    <w:rsid w:val="009554F3"/>
    <w:rsid w:val="009556FA"/>
    <w:rsid w:val="00955821"/>
    <w:rsid w:val="0095689D"/>
    <w:rsid w:val="009575BA"/>
    <w:rsid w:val="00957FE3"/>
    <w:rsid w:val="0096114F"/>
    <w:rsid w:val="00962DD0"/>
    <w:rsid w:val="00962E7A"/>
    <w:rsid w:val="00964F38"/>
    <w:rsid w:val="00964F6F"/>
    <w:rsid w:val="00965647"/>
    <w:rsid w:val="00970DB2"/>
    <w:rsid w:val="00971512"/>
    <w:rsid w:val="00973D90"/>
    <w:rsid w:val="00975E41"/>
    <w:rsid w:val="00976B95"/>
    <w:rsid w:val="00977488"/>
    <w:rsid w:val="00980A9A"/>
    <w:rsid w:val="009818CE"/>
    <w:rsid w:val="009828DA"/>
    <w:rsid w:val="009874F7"/>
    <w:rsid w:val="00990508"/>
    <w:rsid w:val="0099093B"/>
    <w:rsid w:val="009915D1"/>
    <w:rsid w:val="00994B58"/>
    <w:rsid w:val="0099500D"/>
    <w:rsid w:val="00997D5D"/>
    <w:rsid w:val="009A044C"/>
    <w:rsid w:val="009A1946"/>
    <w:rsid w:val="009A2AE7"/>
    <w:rsid w:val="009A2DCB"/>
    <w:rsid w:val="009A40AF"/>
    <w:rsid w:val="009A433A"/>
    <w:rsid w:val="009A60CF"/>
    <w:rsid w:val="009A6BC9"/>
    <w:rsid w:val="009A7798"/>
    <w:rsid w:val="009A7DA2"/>
    <w:rsid w:val="009B17D8"/>
    <w:rsid w:val="009B2ABA"/>
    <w:rsid w:val="009B4511"/>
    <w:rsid w:val="009B5066"/>
    <w:rsid w:val="009B5943"/>
    <w:rsid w:val="009B64EB"/>
    <w:rsid w:val="009B79F0"/>
    <w:rsid w:val="009B7C8C"/>
    <w:rsid w:val="009C21A5"/>
    <w:rsid w:val="009C2CA9"/>
    <w:rsid w:val="009C42A8"/>
    <w:rsid w:val="009C474D"/>
    <w:rsid w:val="009C4B59"/>
    <w:rsid w:val="009C5E46"/>
    <w:rsid w:val="009C6BF7"/>
    <w:rsid w:val="009C7225"/>
    <w:rsid w:val="009C7E7E"/>
    <w:rsid w:val="009D0683"/>
    <w:rsid w:val="009D0E92"/>
    <w:rsid w:val="009D3095"/>
    <w:rsid w:val="009D3BC2"/>
    <w:rsid w:val="009D3DE0"/>
    <w:rsid w:val="009D61FC"/>
    <w:rsid w:val="009D6352"/>
    <w:rsid w:val="009D674B"/>
    <w:rsid w:val="009E00E4"/>
    <w:rsid w:val="009E09F9"/>
    <w:rsid w:val="009E3860"/>
    <w:rsid w:val="009E48AB"/>
    <w:rsid w:val="009E5DB8"/>
    <w:rsid w:val="009E5DD3"/>
    <w:rsid w:val="009E6687"/>
    <w:rsid w:val="009E6BEF"/>
    <w:rsid w:val="009E76C0"/>
    <w:rsid w:val="009F0555"/>
    <w:rsid w:val="009F2D66"/>
    <w:rsid w:val="009F4E69"/>
    <w:rsid w:val="009F6DFB"/>
    <w:rsid w:val="009F7469"/>
    <w:rsid w:val="00A014C6"/>
    <w:rsid w:val="00A01DAD"/>
    <w:rsid w:val="00A02433"/>
    <w:rsid w:val="00A04D49"/>
    <w:rsid w:val="00A06759"/>
    <w:rsid w:val="00A0742C"/>
    <w:rsid w:val="00A109D6"/>
    <w:rsid w:val="00A1175A"/>
    <w:rsid w:val="00A11F68"/>
    <w:rsid w:val="00A1366E"/>
    <w:rsid w:val="00A1395E"/>
    <w:rsid w:val="00A1401D"/>
    <w:rsid w:val="00A14DD4"/>
    <w:rsid w:val="00A1527C"/>
    <w:rsid w:val="00A15524"/>
    <w:rsid w:val="00A15665"/>
    <w:rsid w:val="00A16A89"/>
    <w:rsid w:val="00A17DC7"/>
    <w:rsid w:val="00A2037D"/>
    <w:rsid w:val="00A20D9C"/>
    <w:rsid w:val="00A22CA1"/>
    <w:rsid w:val="00A244C0"/>
    <w:rsid w:val="00A24E25"/>
    <w:rsid w:val="00A251BD"/>
    <w:rsid w:val="00A25228"/>
    <w:rsid w:val="00A255EC"/>
    <w:rsid w:val="00A26EE4"/>
    <w:rsid w:val="00A27060"/>
    <w:rsid w:val="00A30EF8"/>
    <w:rsid w:val="00A30F57"/>
    <w:rsid w:val="00A32025"/>
    <w:rsid w:val="00A32F74"/>
    <w:rsid w:val="00A345DF"/>
    <w:rsid w:val="00A34632"/>
    <w:rsid w:val="00A34785"/>
    <w:rsid w:val="00A378B8"/>
    <w:rsid w:val="00A41147"/>
    <w:rsid w:val="00A41D93"/>
    <w:rsid w:val="00A41EA0"/>
    <w:rsid w:val="00A422A1"/>
    <w:rsid w:val="00A43155"/>
    <w:rsid w:val="00A43BF9"/>
    <w:rsid w:val="00A44B34"/>
    <w:rsid w:val="00A44C1B"/>
    <w:rsid w:val="00A44E71"/>
    <w:rsid w:val="00A4592B"/>
    <w:rsid w:val="00A51B5B"/>
    <w:rsid w:val="00A52A86"/>
    <w:rsid w:val="00A53308"/>
    <w:rsid w:val="00A5368C"/>
    <w:rsid w:val="00A546CA"/>
    <w:rsid w:val="00A550CA"/>
    <w:rsid w:val="00A5575F"/>
    <w:rsid w:val="00A55F36"/>
    <w:rsid w:val="00A56E80"/>
    <w:rsid w:val="00A613FA"/>
    <w:rsid w:val="00A664BB"/>
    <w:rsid w:val="00A67325"/>
    <w:rsid w:val="00A67ABD"/>
    <w:rsid w:val="00A70AB0"/>
    <w:rsid w:val="00A713BF"/>
    <w:rsid w:val="00A71B2E"/>
    <w:rsid w:val="00A721F2"/>
    <w:rsid w:val="00A72827"/>
    <w:rsid w:val="00A72B5C"/>
    <w:rsid w:val="00A734C4"/>
    <w:rsid w:val="00A74324"/>
    <w:rsid w:val="00A747F0"/>
    <w:rsid w:val="00A77B24"/>
    <w:rsid w:val="00A8016A"/>
    <w:rsid w:val="00A8016E"/>
    <w:rsid w:val="00A814C0"/>
    <w:rsid w:val="00A81C7F"/>
    <w:rsid w:val="00A85D15"/>
    <w:rsid w:val="00A86CF2"/>
    <w:rsid w:val="00A87387"/>
    <w:rsid w:val="00A912A8"/>
    <w:rsid w:val="00A91999"/>
    <w:rsid w:val="00A91C09"/>
    <w:rsid w:val="00A924C5"/>
    <w:rsid w:val="00A92B1B"/>
    <w:rsid w:val="00A975CA"/>
    <w:rsid w:val="00AA00A4"/>
    <w:rsid w:val="00AA0E14"/>
    <w:rsid w:val="00AA1FF4"/>
    <w:rsid w:val="00AA4BBC"/>
    <w:rsid w:val="00AA544E"/>
    <w:rsid w:val="00AA56C9"/>
    <w:rsid w:val="00AA70D7"/>
    <w:rsid w:val="00AA7A9A"/>
    <w:rsid w:val="00AA7EFA"/>
    <w:rsid w:val="00AB0681"/>
    <w:rsid w:val="00AB06F7"/>
    <w:rsid w:val="00AB119D"/>
    <w:rsid w:val="00AB2BE6"/>
    <w:rsid w:val="00AB346F"/>
    <w:rsid w:val="00AB3EA0"/>
    <w:rsid w:val="00AB4A01"/>
    <w:rsid w:val="00AB568F"/>
    <w:rsid w:val="00AB588D"/>
    <w:rsid w:val="00AB5FF1"/>
    <w:rsid w:val="00AB7688"/>
    <w:rsid w:val="00AC0A46"/>
    <w:rsid w:val="00AC1C95"/>
    <w:rsid w:val="00AC1D06"/>
    <w:rsid w:val="00AC272E"/>
    <w:rsid w:val="00AC46D9"/>
    <w:rsid w:val="00AC475E"/>
    <w:rsid w:val="00AC62CC"/>
    <w:rsid w:val="00AC71E8"/>
    <w:rsid w:val="00AD0444"/>
    <w:rsid w:val="00AD2C70"/>
    <w:rsid w:val="00AD39AD"/>
    <w:rsid w:val="00AD52AA"/>
    <w:rsid w:val="00AD5C90"/>
    <w:rsid w:val="00AD6246"/>
    <w:rsid w:val="00AD6B57"/>
    <w:rsid w:val="00AD6C84"/>
    <w:rsid w:val="00AD7463"/>
    <w:rsid w:val="00AE35A7"/>
    <w:rsid w:val="00AE3659"/>
    <w:rsid w:val="00AE72D0"/>
    <w:rsid w:val="00AE7B56"/>
    <w:rsid w:val="00AF06E2"/>
    <w:rsid w:val="00AF29A0"/>
    <w:rsid w:val="00AF3CE3"/>
    <w:rsid w:val="00AF4E3B"/>
    <w:rsid w:val="00AF64CE"/>
    <w:rsid w:val="00AF751B"/>
    <w:rsid w:val="00B0107E"/>
    <w:rsid w:val="00B0217D"/>
    <w:rsid w:val="00B0225C"/>
    <w:rsid w:val="00B03A76"/>
    <w:rsid w:val="00B067E2"/>
    <w:rsid w:val="00B06D4A"/>
    <w:rsid w:val="00B071CE"/>
    <w:rsid w:val="00B07D58"/>
    <w:rsid w:val="00B105F4"/>
    <w:rsid w:val="00B10965"/>
    <w:rsid w:val="00B10B52"/>
    <w:rsid w:val="00B113BE"/>
    <w:rsid w:val="00B1399C"/>
    <w:rsid w:val="00B13BCB"/>
    <w:rsid w:val="00B14252"/>
    <w:rsid w:val="00B1487E"/>
    <w:rsid w:val="00B14A37"/>
    <w:rsid w:val="00B14AE2"/>
    <w:rsid w:val="00B1537C"/>
    <w:rsid w:val="00B158B4"/>
    <w:rsid w:val="00B1621A"/>
    <w:rsid w:val="00B16521"/>
    <w:rsid w:val="00B16A25"/>
    <w:rsid w:val="00B20FD9"/>
    <w:rsid w:val="00B21C66"/>
    <w:rsid w:val="00B21D4A"/>
    <w:rsid w:val="00B2220A"/>
    <w:rsid w:val="00B22528"/>
    <w:rsid w:val="00B226D4"/>
    <w:rsid w:val="00B22F18"/>
    <w:rsid w:val="00B25BD6"/>
    <w:rsid w:val="00B2648E"/>
    <w:rsid w:val="00B30962"/>
    <w:rsid w:val="00B30E06"/>
    <w:rsid w:val="00B31A11"/>
    <w:rsid w:val="00B328A6"/>
    <w:rsid w:val="00B337A4"/>
    <w:rsid w:val="00B367AA"/>
    <w:rsid w:val="00B3702D"/>
    <w:rsid w:val="00B37940"/>
    <w:rsid w:val="00B37B7B"/>
    <w:rsid w:val="00B40AB4"/>
    <w:rsid w:val="00B41A1F"/>
    <w:rsid w:val="00B42E93"/>
    <w:rsid w:val="00B4559B"/>
    <w:rsid w:val="00B455A3"/>
    <w:rsid w:val="00B479FC"/>
    <w:rsid w:val="00B47AAF"/>
    <w:rsid w:val="00B508C4"/>
    <w:rsid w:val="00B51DBA"/>
    <w:rsid w:val="00B53761"/>
    <w:rsid w:val="00B54D15"/>
    <w:rsid w:val="00B5589C"/>
    <w:rsid w:val="00B6115A"/>
    <w:rsid w:val="00B61896"/>
    <w:rsid w:val="00B62BF3"/>
    <w:rsid w:val="00B65B47"/>
    <w:rsid w:val="00B67577"/>
    <w:rsid w:val="00B67DC6"/>
    <w:rsid w:val="00B67F1E"/>
    <w:rsid w:val="00B7215B"/>
    <w:rsid w:val="00B726A5"/>
    <w:rsid w:val="00B72D4B"/>
    <w:rsid w:val="00B73624"/>
    <w:rsid w:val="00B73E36"/>
    <w:rsid w:val="00B756AF"/>
    <w:rsid w:val="00B77726"/>
    <w:rsid w:val="00B8289C"/>
    <w:rsid w:val="00B82C23"/>
    <w:rsid w:val="00B84F63"/>
    <w:rsid w:val="00B9753C"/>
    <w:rsid w:val="00B97ABC"/>
    <w:rsid w:val="00BA12B7"/>
    <w:rsid w:val="00BA31B0"/>
    <w:rsid w:val="00BA4DEA"/>
    <w:rsid w:val="00BA7023"/>
    <w:rsid w:val="00BA71B6"/>
    <w:rsid w:val="00BB164C"/>
    <w:rsid w:val="00BB3FB2"/>
    <w:rsid w:val="00BB4279"/>
    <w:rsid w:val="00BC032D"/>
    <w:rsid w:val="00BC1102"/>
    <w:rsid w:val="00BC4562"/>
    <w:rsid w:val="00BC4909"/>
    <w:rsid w:val="00BC4D48"/>
    <w:rsid w:val="00BC4D9A"/>
    <w:rsid w:val="00BC4DD7"/>
    <w:rsid w:val="00BC651E"/>
    <w:rsid w:val="00BC6A5D"/>
    <w:rsid w:val="00BD0507"/>
    <w:rsid w:val="00BD1507"/>
    <w:rsid w:val="00BD150A"/>
    <w:rsid w:val="00BD22EC"/>
    <w:rsid w:val="00BD30B6"/>
    <w:rsid w:val="00BD4CC0"/>
    <w:rsid w:val="00BD5ADE"/>
    <w:rsid w:val="00BD5D79"/>
    <w:rsid w:val="00BD7A3F"/>
    <w:rsid w:val="00BE2D40"/>
    <w:rsid w:val="00BE4E14"/>
    <w:rsid w:val="00BE5AC5"/>
    <w:rsid w:val="00BE6820"/>
    <w:rsid w:val="00BE7A70"/>
    <w:rsid w:val="00BF07B6"/>
    <w:rsid w:val="00BF1692"/>
    <w:rsid w:val="00BF1A64"/>
    <w:rsid w:val="00BF2FE7"/>
    <w:rsid w:val="00BF3A4F"/>
    <w:rsid w:val="00BF4049"/>
    <w:rsid w:val="00BF519F"/>
    <w:rsid w:val="00BF53A8"/>
    <w:rsid w:val="00BF6269"/>
    <w:rsid w:val="00BF773F"/>
    <w:rsid w:val="00C003FF"/>
    <w:rsid w:val="00C035C3"/>
    <w:rsid w:val="00C06526"/>
    <w:rsid w:val="00C07E44"/>
    <w:rsid w:val="00C107A1"/>
    <w:rsid w:val="00C108A8"/>
    <w:rsid w:val="00C1246E"/>
    <w:rsid w:val="00C12676"/>
    <w:rsid w:val="00C12B5A"/>
    <w:rsid w:val="00C13670"/>
    <w:rsid w:val="00C1383B"/>
    <w:rsid w:val="00C14CE4"/>
    <w:rsid w:val="00C14ECA"/>
    <w:rsid w:val="00C154A7"/>
    <w:rsid w:val="00C15A1D"/>
    <w:rsid w:val="00C16018"/>
    <w:rsid w:val="00C16556"/>
    <w:rsid w:val="00C179D9"/>
    <w:rsid w:val="00C17F5A"/>
    <w:rsid w:val="00C205C3"/>
    <w:rsid w:val="00C22121"/>
    <w:rsid w:val="00C2251B"/>
    <w:rsid w:val="00C2406B"/>
    <w:rsid w:val="00C24346"/>
    <w:rsid w:val="00C27390"/>
    <w:rsid w:val="00C27571"/>
    <w:rsid w:val="00C325A2"/>
    <w:rsid w:val="00C32BD8"/>
    <w:rsid w:val="00C34263"/>
    <w:rsid w:val="00C368CA"/>
    <w:rsid w:val="00C37C0F"/>
    <w:rsid w:val="00C411F0"/>
    <w:rsid w:val="00C41912"/>
    <w:rsid w:val="00C41B09"/>
    <w:rsid w:val="00C42F34"/>
    <w:rsid w:val="00C43160"/>
    <w:rsid w:val="00C45BC9"/>
    <w:rsid w:val="00C510E1"/>
    <w:rsid w:val="00C52605"/>
    <w:rsid w:val="00C52F42"/>
    <w:rsid w:val="00C54407"/>
    <w:rsid w:val="00C55EE5"/>
    <w:rsid w:val="00C57129"/>
    <w:rsid w:val="00C5792C"/>
    <w:rsid w:val="00C61CFE"/>
    <w:rsid w:val="00C6252C"/>
    <w:rsid w:val="00C64AF7"/>
    <w:rsid w:val="00C64FE7"/>
    <w:rsid w:val="00C67364"/>
    <w:rsid w:val="00C67A86"/>
    <w:rsid w:val="00C75460"/>
    <w:rsid w:val="00C769FD"/>
    <w:rsid w:val="00C82BD0"/>
    <w:rsid w:val="00C8348D"/>
    <w:rsid w:val="00C8444D"/>
    <w:rsid w:val="00C858F1"/>
    <w:rsid w:val="00C85A56"/>
    <w:rsid w:val="00C86339"/>
    <w:rsid w:val="00C87BBF"/>
    <w:rsid w:val="00C87C68"/>
    <w:rsid w:val="00C92F46"/>
    <w:rsid w:val="00C93496"/>
    <w:rsid w:val="00C93FF8"/>
    <w:rsid w:val="00C94EC4"/>
    <w:rsid w:val="00C9523F"/>
    <w:rsid w:val="00C956A7"/>
    <w:rsid w:val="00C9600D"/>
    <w:rsid w:val="00C96B1C"/>
    <w:rsid w:val="00CA03B2"/>
    <w:rsid w:val="00CA35D4"/>
    <w:rsid w:val="00CA385B"/>
    <w:rsid w:val="00CA3EEC"/>
    <w:rsid w:val="00CA5A9B"/>
    <w:rsid w:val="00CA5E99"/>
    <w:rsid w:val="00CA656C"/>
    <w:rsid w:val="00CA74D0"/>
    <w:rsid w:val="00CA79A2"/>
    <w:rsid w:val="00CA7E24"/>
    <w:rsid w:val="00CB03F9"/>
    <w:rsid w:val="00CB0941"/>
    <w:rsid w:val="00CB2E25"/>
    <w:rsid w:val="00CB4DE7"/>
    <w:rsid w:val="00CB710B"/>
    <w:rsid w:val="00CB7916"/>
    <w:rsid w:val="00CC3196"/>
    <w:rsid w:val="00CC3B94"/>
    <w:rsid w:val="00CC44C3"/>
    <w:rsid w:val="00CC55AA"/>
    <w:rsid w:val="00CC6EE5"/>
    <w:rsid w:val="00CC7DF5"/>
    <w:rsid w:val="00CD0223"/>
    <w:rsid w:val="00CD0BD7"/>
    <w:rsid w:val="00CD0BDB"/>
    <w:rsid w:val="00CD3893"/>
    <w:rsid w:val="00CD4FF6"/>
    <w:rsid w:val="00CD5807"/>
    <w:rsid w:val="00CD796D"/>
    <w:rsid w:val="00CD7B71"/>
    <w:rsid w:val="00CE34F6"/>
    <w:rsid w:val="00CE3C24"/>
    <w:rsid w:val="00CE44E7"/>
    <w:rsid w:val="00CE46A4"/>
    <w:rsid w:val="00CE4E55"/>
    <w:rsid w:val="00CE6CB8"/>
    <w:rsid w:val="00CE716A"/>
    <w:rsid w:val="00CE716D"/>
    <w:rsid w:val="00CF0433"/>
    <w:rsid w:val="00CF0B24"/>
    <w:rsid w:val="00CF2463"/>
    <w:rsid w:val="00CF36D3"/>
    <w:rsid w:val="00CF632A"/>
    <w:rsid w:val="00CF6441"/>
    <w:rsid w:val="00D01BC1"/>
    <w:rsid w:val="00D01E6C"/>
    <w:rsid w:val="00D0362F"/>
    <w:rsid w:val="00D04285"/>
    <w:rsid w:val="00D04751"/>
    <w:rsid w:val="00D04856"/>
    <w:rsid w:val="00D04FDD"/>
    <w:rsid w:val="00D05564"/>
    <w:rsid w:val="00D056A9"/>
    <w:rsid w:val="00D06962"/>
    <w:rsid w:val="00D06A04"/>
    <w:rsid w:val="00D07A3C"/>
    <w:rsid w:val="00D07ECB"/>
    <w:rsid w:val="00D10D19"/>
    <w:rsid w:val="00D10FCB"/>
    <w:rsid w:val="00D13EBB"/>
    <w:rsid w:val="00D13EFA"/>
    <w:rsid w:val="00D160C2"/>
    <w:rsid w:val="00D17FB5"/>
    <w:rsid w:val="00D214FC"/>
    <w:rsid w:val="00D21747"/>
    <w:rsid w:val="00D22559"/>
    <w:rsid w:val="00D2413C"/>
    <w:rsid w:val="00D25067"/>
    <w:rsid w:val="00D25488"/>
    <w:rsid w:val="00D2568B"/>
    <w:rsid w:val="00D25BB5"/>
    <w:rsid w:val="00D31868"/>
    <w:rsid w:val="00D31A67"/>
    <w:rsid w:val="00D33C32"/>
    <w:rsid w:val="00D341B0"/>
    <w:rsid w:val="00D342DB"/>
    <w:rsid w:val="00D34A05"/>
    <w:rsid w:val="00D357B3"/>
    <w:rsid w:val="00D363E9"/>
    <w:rsid w:val="00D41F47"/>
    <w:rsid w:val="00D428BB"/>
    <w:rsid w:val="00D45213"/>
    <w:rsid w:val="00D4551A"/>
    <w:rsid w:val="00D45584"/>
    <w:rsid w:val="00D466F0"/>
    <w:rsid w:val="00D46FC2"/>
    <w:rsid w:val="00D51416"/>
    <w:rsid w:val="00D5372C"/>
    <w:rsid w:val="00D53961"/>
    <w:rsid w:val="00D53A09"/>
    <w:rsid w:val="00D54A5B"/>
    <w:rsid w:val="00D5546D"/>
    <w:rsid w:val="00D56F43"/>
    <w:rsid w:val="00D602B9"/>
    <w:rsid w:val="00D60525"/>
    <w:rsid w:val="00D609E8"/>
    <w:rsid w:val="00D61007"/>
    <w:rsid w:val="00D61845"/>
    <w:rsid w:val="00D61BBB"/>
    <w:rsid w:val="00D623D8"/>
    <w:rsid w:val="00D653D9"/>
    <w:rsid w:val="00D6631E"/>
    <w:rsid w:val="00D66750"/>
    <w:rsid w:val="00D67168"/>
    <w:rsid w:val="00D675D8"/>
    <w:rsid w:val="00D677D2"/>
    <w:rsid w:val="00D70563"/>
    <w:rsid w:val="00D74D0E"/>
    <w:rsid w:val="00D803CE"/>
    <w:rsid w:val="00D80D0A"/>
    <w:rsid w:val="00D82B8A"/>
    <w:rsid w:val="00D843CC"/>
    <w:rsid w:val="00D845B0"/>
    <w:rsid w:val="00D84AAA"/>
    <w:rsid w:val="00D84FE5"/>
    <w:rsid w:val="00D85777"/>
    <w:rsid w:val="00D86DA5"/>
    <w:rsid w:val="00D87326"/>
    <w:rsid w:val="00D8734F"/>
    <w:rsid w:val="00D87508"/>
    <w:rsid w:val="00D9010B"/>
    <w:rsid w:val="00D9585A"/>
    <w:rsid w:val="00D95E77"/>
    <w:rsid w:val="00D96C7F"/>
    <w:rsid w:val="00D97020"/>
    <w:rsid w:val="00D9782B"/>
    <w:rsid w:val="00D97A8C"/>
    <w:rsid w:val="00D97DD2"/>
    <w:rsid w:val="00DA0290"/>
    <w:rsid w:val="00DA2AD7"/>
    <w:rsid w:val="00DA2AFA"/>
    <w:rsid w:val="00DA3523"/>
    <w:rsid w:val="00DA3BA9"/>
    <w:rsid w:val="00DA78F3"/>
    <w:rsid w:val="00DA7EB4"/>
    <w:rsid w:val="00DB0A08"/>
    <w:rsid w:val="00DB12A4"/>
    <w:rsid w:val="00DB146A"/>
    <w:rsid w:val="00DB14F5"/>
    <w:rsid w:val="00DB267B"/>
    <w:rsid w:val="00DB5005"/>
    <w:rsid w:val="00DB6E4D"/>
    <w:rsid w:val="00DB7E09"/>
    <w:rsid w:val="00DC0963"/>
    <w:rsid w:val="00DC163F"/>
    <w:rsid w:val="00DC518E"/>
    <w:rsid w:val="00DC5CC1"/>
    <w:rsid w:val="00DC6332"/>
    <w:rsid w:val="00DD0158"/>
    <w:rsid w:val="00DD09D8"/>
    <w:rsid w:val="00DD156C"/>
    <w:rsid w:val="00DD217D"/>
    <w:rsid w:val="00DD22DF"/>
    <w:rsid w:val="00DD4E9A"/>
    <w:rsid w:val="00DD5956"/>
    <w:rsid w:val="00DD5F58"/>
    <w:rsid w:val="00DD69A2"/>
    <w:rsid w:val="00DD78AE"/>
    <w:rsid w:val="00DE0866"/>
    <w:rsid w:val="00DE0A9C"/>
    <w:rsid w:val="00DE0E61"/>
    <w:rsid w:val="00DE1F68"/>
    <w:rsid w:val="00DE2A42"/>
    <w:rsid w:val="00DE4462"/>
    <w:rsid w:val="00DE53B7"/>
    <w:rsid w:val="00DE6026"/>
    <w:rsid w:val="00DE6BDF"/>
    <w:rsid w:val="00DF14A7"/>
    <w:rsid w:val="00DF33FB"/>
    <w:rsid w:val="00DF4332"/>
    <w:rsid w:val="00DF5493"/>
    <w:rsid w:val="00DF5500"/>
    <w:rsid w:val="00E0157C"/>
    <w:rsid w:val="00E02238"/>
    <w:rsid w:val="00E02B1E"/>
    <w:rsid w:val="00E0423A"/>
    <w:rsid w:val="00E043DB"/>
    <w:rsid w:val="00E05AA9"/>
    <w:rsid w:val="00E05BBD"/>
    <w:rsid w:val="00E0647C"/>
    <w:rsid w:val="00E06600"/>
    <w:rsid w:val="00E06C66"/>
    <w:rsid w:val="00E07684"/>
    <w:rsid w:val="00E07795"/>
    <w:rsid w:val="00E1072C"/>
    <w:rsid w:val="00E10C25"/>
    <w:rsid w:val="00E13294"/>
    <w:rsid w:val="00E14D2D"/>
    <w:rsid w:val="00E16F71"/>
    <w:rsid w:val="00E17ACA"/>
    <w:rsid w:val="00E20566"/>
    <w:rsid w:val="00E212C2"/>
    <w:rsid w:val="00E21770"/>
    <w:rsid w:val="00E21797"/>
    <w:rsid w:val="00E21A08"/>
    <w:rsid w:val="00E21BE7"/>
    <w:rsid w:val="00E2431D"/>
    <w:rsid w:val="00E2717D"/>
    <w:rsid w:val="00E27289"/>
    <w:rsid w:val="00E2777D"/>
    <w:rsid w:val="00E306CB"/>
    <w:rsid w:val="00E30A3B"/>
    <w:rsid w:val="00E31C70"/>
    <w:rsid w:val="00E31EE8"/>
    <w:rsid w:val="00E3233E"/>
    <w:rsid w:val="00E32D92"/>
    <w:rsid w:val="00E357A7"/>
    <w:rsid w:val="00E36553"/>
    <w:rsid w:val="00E369D1"/>
    <w:rsid w:val="00E36A1C"/>
    <w:rsid w:val="00E409FC"/>
    <w:rsid w:val="00E40B96"/>
    <w:rsid w:val="00E413E1"/>
    <w:rsid w:val="00E415ED"/>
    <w:rsid w:val="00E41D30"/>
    <w:rsid w:val="00E45116"/>
    <w:rsid w:val="00E45654"/>
    <w:rsid w:val="00E45830"/>
    <w:rsid w:val="00E46706"/>
    <w:rsid w:val="00E46D99"/>
    <w:rsid w:val="00E47AE5"/>
    <w:rsid w:val="00E505AF"/>
    <w:rsid w:val="00E50875"/>
    <w:rsid w:val="00E5172B"/>
    <w:rsid w:val="00E537CB"/>
    <w:rsid w:val="00E53A7E"/>
    <w:rsid w:val="00E53C16"/>
    <w:rsid w:val="00E54232"/>
    <w:rsid w:val="00E54941"/>
    <w:rsid w:val="00E54A1F"/>
    <w:rsid w:val="00E54EDA"/>
    <w:rsid w:val="00E55480"/>
    <w:rsid w:val="00E55A84"/>
    <w:rsid w:val="00E56E2D"/>
    <w:rsid w:val="00E57CD3"/>
    <w:rsid w:val="00E60802"/>
    <w:rsid w:val="00E60D76"/>
    <w:rsid w:val="00E60F67"/>
    <w:rsid w:val="00E62919"/>
    <w:rsid w:val="00E62AAD"/>
    <w:rsid w:val="00E62D13"/>
    <w:rsid w:val="00E63B65"/>
    <w:rsid w:val="00E649B6"/>
    <w:rsid w:val="00E6589D"/>
    <w:rsid w:val="00E66584"/>
    <w:rsid w:val="00E672E4"/>
    <w:rsid w:val="00E709A0"/>
    <w:rsid w:val="00E70EEC"/>
    <w:rsid w:val="00E70F75"/>
    <w:rsid w:val="00E712F7"/>
    <w:rsid w:val="00E72148"/>
    <w:rsid w:val="00E73955"/>
    <w:rsid w:val="00E76B17"/>
    <w:rsid w:val="00E776EB"/>
    <w:rsid w:val="00E776F4"/>
    <w:rsid w:val="00E8013F"/>
    <w:rsid w:val="00E84BD1"/>
    <w:rsid w:val="00E90AF3"/>
    <w:rsid w:val="00E912AF"/>
    <w:rsid w:val="00E9134A"/>
    <w:rsid w:val="00E91433"/>
    <w:rsid w:val="00E92531"/>
    <w:rsid w:val="00E9546A"/>
    <w:rsid w:val="00E962A3"/>
    <w:rsid w:val="00E963D5"/>
    <w:rsid w:val="00E96AAB"/>
    <w:rsid w:val="00EA15BF"/>
    <w:rsid w:val="00EA1611"/>
    <w:rsid w:val="00EA5131"/>
    <w:rsid w:val="00EA53D2"/>
    <w:rsid w:val="00EB142A"/>
    <w:rsid w:val="00EB2741"/>
    <w:rsid w:val="00EB30B2"/>
    <w:rsid w:val="00EB30D7"/>
    <w:rsid w:val="00EB4DE2"/>
    <w:rsid w:val="00EB58B2"/>
    <w:rsid w:val="00EB6329"/>
    <w:rsid w:val="00EB780E"/>
    <w:rsid w:val="00EB78A9"/>
    <w:rsid w:val="00EB7E19"/>
    <w:rsid w:val="00EC0846"/>
    <w:rsid w:val="00EC3E0E"/>
    <w:rsid w:val="00EC408C"/>
    <w:rsid w:val="00EC4468"/>
    <w:rsid w:val="00EC50F8"/>
    <w:rsid w:val="00ED40DF"/>
    <w:rsid w:val="00ED5D8A"/>
    <w:rsid w:val="00ED741B"/>
    <w:rsid w:val="00ED7803"/>
    <w:rsid w:val="00EE091E"/>
    <w:rsid w:val="00EE099A"/>
    <w:rsid w:val="00EE12B9"/>
    <w:rsid w:val="00EE194C"/>
    <w:rsid w:val="00EE1CD5"/>
    <w:rsid w:val="00EE35C2"/>
    <w:rsid w:val="00EE4661"/>
    <w:rsid w:val="00EE4B70"/>
    <w:rsid w:val="00EE563F"/>
    <w:rsid w:val="00EE7031"/>
    <w:rsid w:val="00EE7929"/>
    <w:rsid w:val="00EF21B8"/>
    <w:rsid w:val="00EF2AF8"/>
    <w:rsid w:val="00EF334C"/>
    <w:rsid w:val="00EF4407"/>
    <w:rsid w:val="00EF4549"/>
    <w:rsid w:val="00EF47E6"/>
    <w:rsid w:val="00EF581E"/>
    <w:rsid w:val="00EF7E47"/>
    <w:rsid w:val="00F00459"/>
    <w:rsid w:val="00F009CB"/>
    <w:rsid w:val="00F02E66"/>
    <w:rsid w:val="00F036C6"/>
    <w:rsid w:val="00F03D4D"/>
    <w:rsid w:val="00F041F5"/>
    <w:rsid w:val="00F059B2"/>
    <w:rsid w:val="00F11325"/>
    <w:rsid w:val="00F11597"/>
    <w:rsid w:val="00F11912"/>
    <w:rsid w:val="00F12F1D"/>
    <w:rsid w:val="00F16175"/>
    <w:rsid w:val="00F17E55"/>
    <w:rsid w:val="00F20497"/>
    <w:rsid w:val="00F22A91"/>
    <w:rsid w:val="00F22D29"/>
    <w:rsid w:val="00F23868"/>
    <w:rsid w:val="00F275BA"/>
    <w:rsid w:val="00F27F03"/>
    <w:rsid w:val="00F300F4"/>
    <w:rsid w:val="00F3059A"/>
    <w:rsid w:val="00F31A19"/>
    <w:rsid w:val="00F32BE8"/>
    <w:rsid w:val="00F33542"/>
    <w:rsid w:val="00F357C5"/>
    <w:rsid w:val="00F36928"/>
    <w:rsid w:val="00F37322"/>
    <w:rsid w:val="00F409E0"/>
    <w:rsid w:val="00F413C3"/>
    <w:rsid w:val="00F42FDA"/>
    <w:rsid w:val="00F44BF2"/>
    <w:rsid w:val="00F4552D"/>
    <w:rsid w:val="00F45A30"/>
    <w:rsid w:val="00F51E51"/>
    <w:rsid w:val="00F51F46"/>
    <w:rsid w:val="00F52BF7"/>
    <w:rsid w:val="00F52D10"/>
    <w:rsid w:val="00F5363F"/>
    <w:rsid w:val="00F60BFF"/>
    <w:rsid w:val="00F61289"/>
    <w:rsid w:val="00F61B90"/>
    <w:rsid w:val="00F6301E"/>
    <w:rsid w:val="00F6664F"/>
    <w:rsid w:val="00F66B0E"/>
    <w:rsid w:val="00F67473"/>
    <w:rsid w:val="00F67EE1"/>
    <w:rsid w:val="00F71B78"/>
    <w:rsid w:val="00F72847"/>
    <w:rsid w:val="00F7506A"/>
    <w:rsid w:val="00F758C4"/>
    <w:rsid w:val="00F80F2E"/>
    <w:rsid w:val="00F84992"/>
    <w:rsid w:val="00F8546B"/>
    <w:rsid w:val="00F85E66"/>
    <w:rsid w:val="00F86B44"/>
    <w:rsid w:val="00F90A53"/>
    <w:rsid w:val="00F90E47"/>
    <w:rsid w:val="00F919E4"/>
    <w:rsid w:val="00F92089"/>
    <w:rsid w:val="00F92185"/>
    <w:rsid w:val="00F94777"/>
    <w:rsid w:val="00F9689A"/>
    <w:rsid w:val="00F973EE"/>
    <w:rsid w:val="00FA0DB1"/>
    <w:rsid w:val="00FA19D8"/>
    <w:rsid w:val="00FA2A1D"/>
    <w:rsid w:val="00FA3475"/>
    <w:rsid w:val="00FA3E48"/>
    <w:rsid w:val="00FA7386"/>
    <w:rsid w:val="00FA75F6"/>
    <w:rsid w:val="00FB1051"/>
    <w:rsid w:val="00FB2F2B"/>
    <w:rsid w:val="00FB4534"/>
    <w:rsid w:val="00FB6D19"/>
    <w:rsid w:val="00FB6F06"/>
    <w:rsid w:val="00FB7456"/>
    <w:rsid w:val="00FC0015"/>
    <w:rsid w:val="00FC161C"/>
    <w:rsid w:val="00FC1DDB"/>
    <w:rsid w:val="00FC2D05"/>
    <w:rsid w:val="00FC48E1"/>
    <w:rsid w:val="00FC52BD"/>
    <w:rsid w:val="00FC5544"/>
    <w:rsid w:val="00FD03E3"/>
    <w:rsid w:val="00FD1313"/>
    <w:rsid w:val="00FD2A59"/>
    <w:rsid w:val="00FD3756"/>
    <w:rsid w:val="00FD45DF"/>
    <w:rsid w:val="00FD56CD"/>
    <w:rsid w:val="00FD5D30"/>
    <w:rsid w:val="00FD66C0"/>
    <w:rsid w:val="00FD6929"/>
    <w:rsid w:val="00FD76C2"/>
    <w:rsid w:val="00FE0391"/>
    <w:rsid w:val="00FE0B88"/>
    <w:rsid w:val="00FE16D9"/>
    <w:rsid w:val="00FE1CB9"/>
    <w:rsid w:val="00FE26C1"/>
    <w:rsid w:val="00FE3460"/>
    <w:rsid w:val="00FE3C74"/>
    <w:rsid w:val="00FE5AE6"/>
    <w:rsid w:val="00FE5E15"/>
    <w:rsid w:val="00FE6E2B"/>
    <w:rsid w:val="00FF0D55"/>
    <w:rsid w:val="00FF10B8"/>
    <w:rsid w:val="00FF12A5"/>
    <w:rsid w:val="00FF15CB"/>
    <w:rsid w:val="00FF1680"/>
    <w:rsid w:val="00FF2441"/>
    <w:rsid w:val="00FF2D0F"/>
    <w:rsid w:val="00FF3B7D"/>
    <w:rsid w:val="00FF4367"/>
    <w:rsid w:val="00FF75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17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5361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H1,NMP Heading 1,Normal + Font: Helvetica,Bold,Space Before 12 pt,Not Bold,app heading 1,l1,h1,Huvudrubrik"/>
    <w:basedOn w:val="a"/>
    <w:next w:val="a0"/>
    <w:link w:val="1Char"/>
    <w:qFormat/>
    <w:rsid w:val="00753619"/>
    <w:pPr>
      <w:keepNext/>
      <w:keepLines/>
      <w:numPr>
        <w:numId w:val="1"/>
      </w:numPr>
      <w:spacing w:line="360" w:lineRule="auto"/>
      <w:outlineLvl w:val="0"/>
    </w:pPr>
    <w:rPr>
      <w:b/>
      <w:kern w:val="44"/>
      <w:sz w:val="28"/>
      <w:szCs w:val="20"/>
    </w:rPr>
  </w:style>
  <w:style w:type="paragraph" w:styleId="2">
    <w:name w:val="heading 2"/>
    <w:basedOn w:val="a"/>
    <w:next w:val="a"/>
    <w:link w:val="2Char"/>
    <w:semiHidden/>
    <w:unhideWhenUsed/>
    <w:qFormat/>
    <w:rsid w:val="00E649B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qFormat/>
    <w:rsid w:val="007536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header odd,header,header odd1,header odd2,header odd3,header odd4,header odd5,header odd6,header1,header2,header3,header odd11,header odd21,header odd7,header4,header odd8,header odd9,header5,header odd12,header11,header21,header odd22,header31"/>
    <w:basedOn w:val="a"/>
    <w:rsid w:val="007536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7536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0">
    <w:name w:val="Normal Indent"/>
    <w:aliases w:val="表正文,正文非缩进,正文不缩进,首行缩进,正文（首行缩进两字）＋行距：1.5倍行距,正文缩进 Char,正文缩进1,Alt+X,mr正文缩进,正文对齐,标题4,特点,正文缩进William,四号,缩进,正文（首行缩进两字） Char Char Char Char,正文（首行缩进两字） Char Char,正文（首行缩进两字） Char Char Char Char Char Char Char,段1,特点 Char,ALT+Z,水上软件,body text,bt,正文-段前3磅,正文缩进11"/>
    <w:basedOn w:val="a"/>
    <w:rsid w:val="00753619"/>
    <w:pPr>
      <w:ind w:firstLine="420"/>
    </w:pPr>
    <w:rPr>
      <w:szCs w:val="20"/>
    </w:rPr>
  </w:style>
  <w:style w:type="paragraph" w:styleId="10">
    <w:name w:val="toc 1"/>
    <w:basedOn w:val="a"/>
    <w:next w:val="a"/>
    <w:autoRedefine/>
    <w:uiPriority w:val="39"/>
    <w:qFormat/>
    <w:rsid w:val="00753619"/>
    <w:pPr>
      <w:spacing w:line="360" w:lineRule="auto"/>
    </w:pPr>
    <w:rPr>
      <w:rFonts w:ascii="宋体" w:hAnsi="宋体"/>
      <w:bCs/>
      <w:szCs w:val="20"/>
    </w:rPr>
  </w:style>
  <w:style w:type="paragraph" w:customStyle="1" w:styleId="a6">
    <w:name w:val="主标题"/>
    <w:basedOn w:val="a"/>
    <w:next w:val="a"/>
    <w:rsid w:val="00753619"/>
    <w:pPr>
      <w:spacing w:line="360" w:lineRule="auto"/>
      <w:jc w:val="center"/>
    </w:pPr>
    <w:rPr>
      <w:b/>
      <w:sz w:val="30"/>
      <w:szCs w:val="20"/>
    </w:rPr>
  </w:style>
  <w:style w:type="character" w:styleId="a7">
    <w:name w:val="Hyperlink"/>
    <w:basedOn w:val="a1"/>
    <w:uiPriority w:val="99"/>
    <w:rsid w:val="00753619"/>
    <w:rPr>
      <w:color w:val="0000FF"/>
      <w:u w:val="single"/>
    </w:rPr>
  </w:style>
  <w:style w:type="paragraph" w:styleId="20">
    <w:name w:val="Body Text Indent 2"/>
    <w:basedOn w:val="a"/>
    <w:rsid w:val="00753619"/>
    <w:pPr>
      <w:ind w:leftChars="-285" w:left="2" w:hangingChars="250" w:hanging="600"/>
    </w:pPr>
    <w:rPr>
      <w:sz w:val="24"/>
    </w:rPr>
  </w:style>
  <w:style w:type="character" w:styleId="a8">
    <w:name w:val="FollowedHyperlink"/>
    <w:basedOn w:val="a1"/>
    <w:rsid w:val="00753619"/>
    <w:rPr>
      <w:color w:val="800080"/>
      <w:u w:val="single"/>
    </w:rPr>
  </w:style>
  <w:style w:type="paragraph" w:styleId="a9">
    <w:name w:val="Document Map"/>
    <w:basedOn w:val="a"/>
    <w:semiHidden/>
    <w:rsid w:val="00753619"/>
    <w:pPr>
      <w:shd w:val="clear" w:color="auto" w:fill="000080"/>
    </w:pPr>
  </w:style>
  <w:style w:type="character" w:styleId="aa">
    <w:name w:val="Strong"/>
    <w:basedOn w:val="a1"/>
    <w:qFormat/>
    <w:rsid w:val="00753619"/>
    <w:rPr>
      <w:b/>
      <w:bCs/>
    </w:rPr>
  </w:style>
  <w:style w:type="character" w:styleId="ab">
    <w:name w:val="page number"/>
    <w:basedOn w:val="a1"/>
    <w:rsid w:val="00753619"/>
  </w:style>
  <w:style w:type="paragraph" w:styleId="ac">
    <w:name w:val="Balloon Text"/>
    <w:basedOn w:val="a"/>
    <w:semiHidden/>
    <w:rsid w:val="00211769"/>
    <w:rPr>
      <w:sz w:val="18"/>
      <w:szCs w:val="18"/>
    </w:rPr>
  </w:style>
  <w:style w:type="paragraph" w:styleId="ad">
    <w:name w:val="List Paragraph"/>
    <w:basedOn w:val="a"/>
    <w:uiPriority w:val="34"/>
    <w:qFormat/>
    <w:rsid w:val="00F86B44"/>
    <w:pPr>
      <w:ind w:firstLineChars="200" w:firstLine="420"/>
    </w:pPr>
  </w:style>
  <w:style w:type="character" w:customStyle="1" w:styleId="2Char">
    <w:name w:val="标题 2 Char"/>
    <w:basedOn w:val="a1"/>
    <w:link w:val="2"/>
    <w:semiHidden/>
    <w:rsid w:val="00E649B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634550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634550"/>
    <w:pPr>
      <w:widowControl/>
      <w:spacing w:after="100" w:line="276" w:lineRule="auto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634550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1Char">
    <w:name w:val="标题 1 Char"/>
    <w:aliases w:val="H1 Char,NMP Heading 1 Char,Normal + Font: Helvetica Char,Bold Char,Space Before 12 pt Char,Not Bold Char,app heading 1 Char,l1 Char,h1 Char,Huvudrubrik Char"/>
    <w:basedOn w:val="a1"/>
    <w:link w:val="1"/>
    <w:rsid w:val="00020510"/>
    <w:rPr>
      <w:b/>
      <w:kern w:val="44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Office_Excel____2.xlsx"/><Relationship Id="rId18" Type="http://schemas.openxmlformats.org/officeDocument/2006/relationships/image" Target="media/image9.png"/><Relationship Id="rId26" Type="http://schemas.openxmlformats.org/officeDocument/2006/relationships/package" Target="embeddings/Microsoft_Office_Word___3.docx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6.emf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emf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package" Target="embeddings/Microsoft_Office_Excel____1.xlsx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angwh.SCM\&#26700;&#38754;\Normal(&#23545;&#20869;)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18E10B-6631-4ABE-831C-DD7E873A5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Normal(对内).dot</Template>
  <TotalTime>1372</TotalTime>
  <Pages>11</Pages>
  <Words>681</Words>
  <Characters>3886</Characters>
  <Application>Microsoft Office Word</Application>
  <DocSecurity>0</DocSecurity>
  <Lines>32</Lines>
  <Paragraphs>9</Paragraphs>
  <ScaleCrop>false</ScaleCrop>
  <Company>-ZTE-</Company>
  <LinksUpToDate>false</LinksUpToDate>
  <CharactersWithSpaces>4558</CharactersWithSpaces>
  <SharedDoc>false</SharedDoc>
  <HLinks>
    <vt:vector size="36" baseType="variant"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_Toc288918510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_Toc288918509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_Toc288918508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_Toc288918507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_Toc288918506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_Toc288918505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关于文档标识的操作指南</dc:title>
  <dc:subject/>
  <dc:creator>tangwh</dc:creator>
  <cp:keywords/>
  <dc:description/>
  <cp:lastModifiedBy>User</cp:lastModifiedBy>
  <cp:revision>67</cp:revision>
  <cp:lastPrinted>1601-01-01T00:00:00Z</cp:lastPrinted>
  <dcterms:created xsi:type="dcterms:W3CDTF">2012-12-19T07:00:00Z</dcterms:created>
  <dcterms:modified xsi:type="dcterms:W3CDTF">2014-10-21T06:36:00Z</dcterms:modified>
</cp:coreProperties>
</file>